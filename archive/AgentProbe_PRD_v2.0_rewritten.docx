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317C7" w14:textId="77777777" w:rsidR="00850B05" w:rsidRDefault="00850B05" w:rsidP="000A45FD">
      <w:pPr>
        <w:pStyle w:val="T0Cursor"/>
        <w:numPr>
          <w:ilvl w:val="0"/>
          <w:numId w:val="0"/>
        </w:numPr>
        <w:rPr>
          <w:rStyle w:val="Boldred"/>
          <w:rFonts w:ascii="ABBvoice" w:hAnsi="ABBvoice"/>
          <w:b w:val="0"/>
        </w:rPr>
      </w:pPr>
    </w:p>
    <w:p w14:paraId="186AE0A2" w14:textId="77777777" w:rsidR="00850B05" w:rsidRPr="00850B05" w:rsidRDefault="00850B05" w:rsidP="00850B05">
      <w:pPr>
        <w:pStyle w:val="T1Categorytitle"/>
      </w:pPr>
    </w:p>
    <w:p>
      <w:pPr>
        <w:pStyle w:val="Title"/>
      </w:pPr>
      <w:r>
        <w:t>AgentProbe 产品需求文档（PRD）</w:t>
      </w:r>
    </w:p>
    <w:p>
      <w:pPr>
        <w:jc w:val="left"/>
      </w:pPr>
      <w:r>
        <w:t>版本：v2.0   作者：Product Team   日期：2026-05-11</w:t>
      </w:r>
    </w:p>
    <w:p>
      <w:pPr>
        <w:pStyle w:val="Heading1"/>
      </w:pPr>
      <w:r>
        <w:t>0. 一句话讲清楚</w:t>
      </w:r>
    </w:p>
    <w:p>
      <w:r>
        <w:t>AgentProbe 让 AI Agent 能自己动手验证嵌入式硬件——烧固件、抓信号、看结果、改代码——不再需要工程师坐在旁边盯着。</w:t>
      </w:r>
    </w:p>
    <w:p>
      <w:pPr>
        <w:pStyle w:val="Heading1"/>
      </w:pPr>
      <w:r>
        <w:t>1. 问题：现在卡在哪里</w:t>
      </w:r>
    </w:p>
    <w:p>
      <w:r>
        <w:t>AI 写嵌入式代码已经足够好了。真正的瓶颈不是"AI 写不出来"，而是"AI 写完之后，没人告诉它对不对"。</w:t>
      </w:r>
    </w:p>
    <w:p>
      <w:r>
        <w:t>现在的流程是这样的：</w:t>
      </w:r>
    </w:p>
    <w:p>
      <w:pPr>
        <w:pStyle w:val="ListNumber"/>
      </w:pPr>
      <w:r>
        <w:t>AI 生成固件代码</w:t>
      </w:r>
    </w:p>
    <w:p>
      <w:pPr>
        <w:pStyle w:val="ListNumber"/>
      </w:pPr>
      <w:r>
        <w:t>工程师手动用 J-Link 烧录</w:t>
      </w:r>
    </w:p>
    <w:p>
      <w:pPr>
        <w:pStyle w:val="ListNumber"/>
      </w:pPr>
      <w:r>
        <w:t>工程师接示波器/逻辑分析仪看波形</w:t>
      </w:r>
    </w:p>
    <w:p>
      <w:pPr>
        <w:pStyle w:val="ListNumber"/>
      </w:pPr>
      <w:r>
        <w:t>工程师凭经验判断哪里出了问题</w:t>
      </w:r>
    </w:p>
    <w:p>
      <w:pPr>
        <w:pStyle w:val="ListNumber"/>
      </w:pPr>
      <w:r>
        <w:t>把结论告诉 AI，AI 改代码</w:t>
      </w:r>
    </w:p>
    <w:p>
      <w:pPr>
        <w:pStyle w:val="ListNumber"/>
      </w:pPr>
      <w:r>
        <w:t>重复以上步骤，通常要跑 5-10 轮</w:t>
      </w:r>
    </w:p>
    <w:p>
      <w:r>
        <w:t>每一轮人工介入平均 10 分钟到几小时。一个简单的 SPI 时序 bug，可能花掉工程师一整天。</w:t>
        <w:br/>
        <w:br/>
        <w:t>根本原因：现有工具（J-Link、示波器、逻辑分析仪）是给人看的，不是给 AI 读的。它们输出的是波形图和人读文本，不是 AI 能直接处理的结构化数据。</w:t>
      </w:r>
    </w:p>
    <w:p>
      <w:pPr>
        <w:pStyle w:val="Heading1"/>
      </w:pPr>
      <w:r>
        <w:t>2. 解法：我们要做什么</w:t>
      </w:r>
    </w:p>
    <w:p>
      <w:r>
        <w:t>给 AI Agent 配一套"手和眼"——一块硬件板 + 一个 CLI 工具——让它能自己完成从烧录到验证的完整闭环。</w:t>
      </w:r>
    </w:p>
    <w:p>
      <w:r>
        <w:t>闭环长这样：</w:t>
      </w:r>
    </w:p>
    <w:p>
      <w:pPr>
        <w:pStyle w:val="ListNumber"/>
      </w:pPr>
      <w:r>
        <w:t>AI 写/改固件</w:t>
      </w:r>
    </w:p>
    <w:p>
      <w:pPr>
        <w:pStyle w:val="ListNumber"/>
      </w:pPr>
      <w:r>
        <w:t>ap flash   → 自动烧录到目标板</w:t>
      </w:r>
    </w:p>
    <w:p>
      <w:pPr>
        <w:pStyle w:val="ListNumber"/>
      </w:pPr>
      <w:r>
        <w:t>ap capture → 自动采集信号（SPI / UART / 8路数字通道）</w:t>
      </w:r>
    </w:p>
    <w:p>
      <w:pPr>
        <w:pStyle w:val="ListNumber"/>
      </w:pPr>
      <w:r>
        <w:t>ap diagnose --json → 把硬件行为翻译成结构化 JSON 证据</w:t>
      </w:r>
    </w:p>
    <w:p>
      <w:pPr>
        <w:pStyle w:val="ListNumber"/>
      </w:pPr>
      <w:r>
        <w:t>AI 读 JSON，知道哪里错了，自己改</w:t>
      </w:r>
    </w:p>
    <w:p>
      <w:pPr>
        <w:pStyle w:val="ListNumber"/>
      </w:pPr>
      <w:r>
        <w:t>ap verify  → 自动跑回归，确认修复有效</w:t>
      </w:r>
    </w:p>
    <w:p>
      <w:pPr>
        <w:pStyle w:val="ListNumber"/>
      </w:pPr>
      <w:r>
        <w:t>重复，直到通过或明确需要人介入</w:t>
      </w:r>
    </w:p>
    <w:p>
      <w:r>
        <w:t>工程师不需要每轮都盯着。只在两种情况下介入：</w:t>
        <w:br/>
        <w:t>① AI 遇到它判断不了的情况（明确上报，不是静默失败）</w:t>
        <w:br/>
        <w:t>② 高风险操作需要人工批准（比如覆写 Golden 板固件）</w:t>
      </w:r>
    </w:p>
    <w:p>
      <w:pPr>
        <w:pStyle w:val="Heading1"/>
      </w:pPr>
      <w:r>
        <w:t>3. 硬件：两块板，一个明确分工</w:t>
      </w:r>
    </w:p>
    <w:p>
      <w:r>
        <w:t>V1 用两块 AgentProbe（Zynq-7020 SoM）：</w:t>
      </w:r>
    </w:p>
    <w:tbl>
      <w:tblPr>
        <w:tblStyle w:val="ABBTableSty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角色</w:t>
            </w:r>
          </w:p>
        </w:tc>
        <w:tc>
          <w:tcPr>
            <w:tcW w:type="dxa" w:w="3118"/>
          </w:tcPr>
          <w:p>
            <w:r>
              <w:t>是什么</w:t>
            </w:r>
          </w:p>
        </w:tc>
        <w:tc>
          <w:tcPr>
            <w:tcW w:type="dxa" w:w="3118"/>
          </w:tcPr>
          <w:p>
            <w:r>
              <w:t>做什么</w:t>
            </w:r>
          </w:p>
        </w:tc>
      </w:tr>
      <w:tr>
        <w:tc>
          <w:tcPr>
            <w:tcW w:type="dxa" w:w="3118"/>
          </w:tcPr>
          <w:p>
            <w:r>
              <w:t>Golden</w:t>
            </w:r>
          </w:p>
        </w:tc>
        <w:tc>
          <w:tcPr>
            <w:tcW w:type="dxa" w:w="3118"/>
          </w:tcPr>
          <w:p>
            <w:r>
              <w:t>已知稳定的参考板</w:t>
            </w:r>
          </w:p>
        </w:tc>
        <w:tc>
          <w:tcPr>
            <w:tcW w:type="dxa" w:w="3118"/>
          </w:tcPr>
          <w:p>
            <w:r>
              <w:t>作为可信工具，烧录和观测 DUT；AI 不能自动升级它</w:t>
            </w:r>
          </w:p>
        </w:tc>
      </w:tr>
      <w:tr>
        <w:tc>
          <w:tcPr>
            <w:tcW w:type="dxa" w:w="3118"/>
          </w:tcPr>
          <w:p>
            <w:r>
              <w:t>DUT</w:t>
            </w:r>
          </w:p>
        </w:tc>
        <w:tc>
          <w:tcPr>
            <w:tcW w:type="dxa" w:w="3118"/>
          </w:tcPr>
          <w:p>
            <w:r>
              <w:t>正在开发/验证的板</w:t>
            </w:r>
          </w:p>
        </w:tc>
        <w:tc>
          <w:tcPr>
            <w:tcW w:type="dxa" w:w="3118"/>
          </w:tcPr>
          <w:p>
            <w:r>
              <w:t>接受烧录、运行代码、暴露信号供采集</w:t>
            </w:r>
          </w:p>
        </w:tc>
      </w:tr>
    </w:tbl>
    <w:p>
      <w:r>
        <w:br/>
        <w:t>为什么要分两块？因为 AgentProbe 自己也在被开发中（self-hosting）。如果用同一块板又做工具又做被测设备，一旦出错就分不清是工具问题还是代码问题。两块板分开，责任清晰。</w:t>
      </w:r>
    </w:p>
    <w:p>
      <w:pPr>
        <w:pStyle w:val="Heading1"/>
      </w:pPr>
      <w:r>
        <w:t>4. V1 范围：做什么，不做什么</w:t>
      </w:r>
    </w:p>
    <w:p>
      <w:r>
        <w:t>V1 只证明一件事：一个 AI Agent 能独立完成嵌入式硬件验证闭环。</w:t>
      </w:r>
    </w:p>
    <w:p>
      <w:pPr>
        <w:pStyle w:val="Heading2"/>
      </w:pPr>
      <w:r>
        <w:t>✅ V1 做</w:t>
      </w:r>
    </w:p>
    <w:p>
      <w:pPr>
        <w:pStyle w:val="ListBullet"/>
      </w:pPr>
      <w:r>
        <w:t>CMSIS-DAP v2 SWD 烧录与调试（支持 STM32 M3/M4/M33）</w:t>
      </w:r>
    </w:p>
    <w:p>
      <w:pPr>
        <w:pStyle w:val="ListBullet"/>
      </w:pPr>
      <w:r>
        <w:t>SPI Slave Mock + SPI 协议解码（硬实时，FPGA 实现）</w:t>
      </w:r>
    </w:p>
    <w:p>
      <w:pPr>
        <w:pStyle w:val="ListBullet"/>
      </w:pPr>
      <w:r>
        <w:t>UART 嗅探与透传（DUT 日志、调试输出）</w:t>
      </w:r>
    </w:p>
    <w:p>
      <w:pPr>
        <w:pStyle w:val="ListBullet"/>
      </w:pPr>
      <w:r>
        <w:t>8 通道数字信号采集</w:t>
      </w:r>
    </w:p>
    <w:p>
      <w:pPr>
        <w:pStyle w:val="ListBullet"/>
      </w:pPr>
      <w:r>
        <w:t>ap CLI 工具，全局 --json 模式输出结构化证据</w:t>
      </w:r>
    </w:p>
    <w:p>
      <w:pPr>
        <w:pStyle w:val="ListBullet"/>
      </w:pPr>
      <w:r>
        <w:t>ap diagnose：把信号翻译成 AI 能读的故障描述</w:t>
      </w:r>
    </w:p>
    <w:p>
      <w:pPr>
        <w:pStyle w:val="ListBullet"/>
      </w:pPr>
      <w:r>
        <w:t>ap verify：自动回归验证</w:t>
      </w:r>
    </w:p>
    <w:p>
      <w:pPr>
        <w:pStyle w:val="ListBullet"/>
      </w:pPr>
      <w:r>
        <w:t>Skill 文件：告诉 AI Agent 怎么用这个工具</w:t>
      </w:r>
    </w:p>
    <w:p>
      <w:pPr>
        <w:pStyle w:val="ListBullet"/>
      </w:pPr>
      <w:r>
        <w:t>证据包（Evidence Envelope）：每次运行的完整可追溯记录</w:t>
      </w:r>
    </w:p>
    <w:p>
      <w:pPr>
        <w:pStyle w:val="ListBullet"/>
      </w:pPr>
      <w:r>
        <w:t>Replay fixture：无硬件时也能验证 Agent 工作流</w:t>
      </w:r>
    </w:p>
    <w:p>
      <w:pPr>
        <w:pStyle w:val="Heading2"/>
      </w:pPr>
      <w:r>
        <w:t>❌ V1 不做</w:t>
      </w:r>
    </w:p>
    <w:p>
      <w:pPr>
        <w:pStyle w:val="ListBullet"/>
      </w:pPr>
      <w:r>
        <w:t>Web UI / 图形界面</w:t>
      </w:r>
    </w:p>
    <w:p>
      <w:pPr>
        <w:pStyle w:val="ListBullet"/>
      </w:pPr>
      <w:r>
        <w:t>REST API / MCP Server（V2 再说）</w:t>
      </w:r>
    </w:p>
    <w:p>
      <w:pPr>
        <w:pStyle w:val="ListBullet"/>
      </w:pPr>
      <w:r>
        <w:t>IDE 插件（V2 再说）</w:t>
      </w:r>
    </w:p>
    <w:p>
      <w:pPr>
        <w:pStyle w:val="ListBullet"/>
      </w:pPr>
      <w:r>
        <w:t>I2C / SHT30 外部 demo（不绑 V1）</w:t>
      </w:r>
    </w:p>
    <w:p>
      <w:pPr>
        <w:pStyle w:val="ListBullet"/>
      </w:pPr>
      <w:r>
        <w:t>多板协同、云同步</w:t>
      </w:r>
    </w:p>
    <w:p>
      <w:pPr>
        <w:pStyle w:val="ListBullet"/>
      </w:pPr>
      <w:r>
        <w:t>AI 自主提交代码到主干</w:t>
      </w:r>
    </w:p>
    <w:p>
      <w:pPr>
        <w:pStyle w:val="ListBullet"/>
      </w:pPr>
      <w:r>
        <w:t>开放 Skill 平台</w:t>
      </w:r>
    </w:p>
    <w:p>
      <w:r>
        <w:br/>
        <w:t>类比：Git 先是一个 CLI 工具，GitHub 是后来的事。</w:t>
        <w:br/>
        <w:t>V1 先让一个 Agent 能用起来，V2 再让所有 Agent 都能用。</w:t>
      </w:r>
    </w:p>
    <w:p>
      <w:pPr>
        <w:pStyle w:val="Heading1"/>
      </w:pPr>
      <w:r>
        <w:t>5. 功能需求（白话版）</w:t>
      </w:r>
    </w:p>
    <w:p>
      <w:r>
        <w:t>按用户视角分组，每条说清楚"谁能做什么"。</w:t>
      </w:r>
    </w:p>
    <w:p>
      <w:pPr>
        <w:pStyle w:val="Heading2"/>
      </w:pPr>
      <w:r>
        <w:t>5.1 烧录与控制</w:t>
      </w:r>
    </w:p>
    <w:p>
      <w:pPr>
        <w:pStyle w:val="ListBullet"/>
      </w:pPr>
      <w:r>
        <w:t>AI Agent 能把固件烧录到 DUT，不需要人工操作。</w:t>
      </w:r>
    </w:p>
    <w:p>
      <w:pPr>
        <w:pStyle w:val="ListBullet"/>
      </w:pPr>
      <w:r>
        <w:t>AI Agent 烧录前，必须先确认 DUT 是哪块板（设备 ID + 固件版本），防止烧错。</w:t>
      </w:r>
    </w:p>
    <w:p>
      <w:pPr>
        <w:pStyle w:val="ListBullet"/>
      </w:pPr>
      <w:r>
        <w:t>Golden 板不能被 AI 自动升级，必须人工授权。</w:t>
      </w:r>
    </w:p>
    <w:p>
      <w:pPr>
        <w:pStyle w:val="ListBullet"/>
      </w:pPr>
      <w:r>
        <w:t>AI Agent 能复位 DUT 并启动固件执行。</w:t>
      </w:r>
    </w:p>
    <w:p>
      <w:pPr>
        <w:pStyle w:val="Heading2"/>
      </w:pPr>
      <w:r>
        <w:t>5.2 信号采集与观测</w:t>
      </w:r>
    </w:p>
    <w:p>
      <w:pPr>
        <w:pStyle w:val="ListBullet"/>
      </w:pPr>
      <w:r>
        <w:t>AI Agent 能采集 SPI / UART / 8 路数字通道的信号。</w:t>
      </w:r>
    </w:p>
    <w:p>
      <w:pPr>
        <w:pStyle w:val="ListBullet"/>
      </w:pPr>
      <w:r>
        <w:t>AI Agent 能得到解码后的协议内容（不是原始波形），直接知道 SPI 传了什么。</w:t>
      </w:r>
    </w:p>
    <w:p>
      <w:pPr>
        <w:pStyle w:val="ListBullet"/>
      </w:pPr>
      <w:r>
        <w:t>SPI Mock 引擎能模拟一个从设备应答，让 DUT 代码能正常运行。</w:t>
      </w:r>
    </w:p>
    <w:p>
      <w:pPr>
        <w:pStyle w:val="ListBullet"/>
      </w:pPr>
      <w:r>
        <w:t>采集结果以 JSON 格式输出，AI 直接消费，不需要人翻译。</w:t>
      </w:r>
    </w:p>
    <w:p>
      <w:pPr>
        <w:pStyle w:val="Heading2"/>
      </w:pPr>
      <w:r>
        <w:t>5.3 诊断与证据</w:t>
      </w:r>
    </w:p>
    <w:p>
      <w:pPr>
        <w:pStyle w:val="ListBullet"/>
      </w:pPr>
      <w:r>
        <w:t>AI Agent 能得到结构化的故障描述（例如："SPI CLK 极性反了"），而不是"看起来有问题"。</w:t>
      </w:r>
    </w:p>
    <w:p>
      <w:pPr>
        <w:pStyle w:val="ListBullet"/>
      </w:pPr>
      <w:r>
        <w:t>每次运行都生成一个证据包，包含：运行 ID、采集数据、诊断结论、下一步建议。</w:t>
      </w:r>
    </w:p>
    <w:p>
      <w:pPr>
        <w:pStyle w:val="ListBullet"/>
      </w:pPr>
      <w:r>
        <w:t>工程师能追溯每一条诊断结论背后的原始信号依据。</w:t>
      </w:r>
    </w:p>
    <w:p>
      <w:pPr>
        <w:pStyle w:val="ListBullet"/>
      </w:pPr>
      <w:r>
        <w:t>AI Agent 能请求一个压缩版证据摘要，适配上下文窗口限制。</w:t>
      </w:r>
    </w:p>
    <w:p>
      <w:pPr>
        <w:pStyle w:val="ListBullet"/>
      </w:pPr>
      <w:r>
        <w:t>两次相同场景的运行结果可以对比。</w:t>
      </w:r>
    </w:p>
    <w:p>
      <w:pPr>
        <w:pStyle w:val="Heading2"/>
      </w:pPr>
      <w:r>
        <w:t>5.4 状态与边界</w:t>
      </w:r>
    </w:p>
    <w:p>
      <w:pPr>
        <w:pStyle w:val="ListBullet"/>
      </w:pPr>
      <w:r>
        <w:t>AI Agent 的每次操作都有明确的结果状态：success / diagnosis / escalation / unsupported / unknown。</w:t>
      </w:r>
    </w:p>
    <w:p>
      <w:pPr>
        <w:pStyle w:val="ListBullet"/>
      </w:pPr>
      <w:r>
        <w:t>不允许静默失败——出了问题必须明确上报，不能悄悄返回一个看起来正常的结果。</w:t>
      </w:r>
    </w:p>
    <w:p>
      <w:pPr>
        <w:pStyle w:val="ListBullet"/>
      </w:pPr>
      <w:r>
        <w:t>AI Agent 遇到超出能力范围的情况，必须主动上报给工程师，并说明原因。</w:t>
      </w:r>
    </w:p>
    <w:p>
      <w:pPr>
        <w:pStyle w:val="ListBullet"/>
      </w:pPr>
      <w:r>
        <w:t>工程师能看到任何任务的支持边界状态（这个情况是否在工具能力范围内）。</w:t>
      </w:r>
    </w:p>
    <w:p>
      <w:pPr>
        <w:pStyle w:val="ListBullet"/>
      </w:pPr>
      <w:r>
        <w:t>高风险操作（如覆写固件）需要人工批准，工程师可以配置哪些步骤需要审批。</w:t>
      </w:r>
    </w:p>
    <w:p>
      <w:pPr>
        <w:pStyle w:val="Heading2"/>
      </w:pPr>
      <w:r>
        <w:t>5.5 上手与集成</w:t>
      </w:r>
    </w:p>
    <w:p>
      <w:pPr>
        <w:pStyle w:val="ListBullet"/>
      </w:pPr>
      <w:r>
        <w:t>工程师能在本地完成安装和初始化，不依赖云服务。</w:t>
      </w:r>
    </w:p>
    <w:p>
      <w:pPr>
        <w:pStyle w:val="ListBullet"/>
      </w:pPr>
      <w:r>
        <w:t>工程师能运行一个检查命令，确认环境是否就绪，再开始任务。</w:t>
      </w:r>
    </w:p>
    <w:p>
      <w:pPr>
        <w:pStyle w:val="ListBullet"/>
      </w:pPr>
      <w:r>
        <w:t>AI Agent 能读取 Skill 文件，了解工具支持哪些操作、不支持哪些。</w:t>
      </w:r>
    </w:p>
    <w:p>
      <w:pPr>
        <w:pStyle w:val="ListBullet"/>
      </w:pPr>
      <w:r>
        <w:t>工程师能通过快速入门文档和端到端示例上手，无需阅读完整文档。</w:t>
      </w:r>
    </w:p>
    <w:p>
      <w:pPr>
        <w:pStyle w:val="ListBullet"/>
      </w:pPr>
      <w:r>
        <w:t>集成开发者能在无 SDK 的情况下，通过 CLI + JSON 接入自动化工作流。</w:t>
      </w:r>
    </w:p>
    <w:p>
      <w:pPr>
        <w:pStyle w:val="Heading1"/>
      </w:pPr>
      <w:r>
        <w:t>6. 性能底线</w:t>
      </w:r>
    </w:p>
    <w:p>
      <w:r>
        <w:t>以下是 V1 必须达到的性能要求，不是"努力目标"：</w:t>
      </w:r>
    </w:p>
    <w:tbl>
      <w:tblPr>
        <w:tblStyle w:val="ABBTableSty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指标</w:t>
            </w:r>
          </w:p>
        </w:tc>
        <w:tc>
          <w:tcPr>
            <w:tcW w:type="dxa" w:w="3118"/>
          </w:tcPr>
          <w:p>
            <w:r>
              <w:t>要求</w:t>
            </w:r>
          </w:p>
        </w:tc>
        <w:tc>
          <w:tcPr>
            <w:tcW w:type="dxa" w:w="3118"/>
          </w:tcPr>
          <w:p>
            <w:r>
              <w:t>说明</w:t>
            </w:r>
          </w:p>
        </w:tc>
      </w:tr>
      <w:tr>
        <w:tc>
          <w:tcPr>
            <w:tcW w:type="dxa" w:w="3118"/>
          </w:tcPr>
          <w:p>
            <w:r>
              <w:t>完整闭环一轮</w:t>
            </w:r>
          </w:p>
        </w:tc>
        <w:tc>
          <w:tcPr>
            <w:tcW w:type="dxa" w:w="3118"/>
          </w:tcPr>
          <w:p>
            <w:r>
              <w:t>≤ 120 秒</w:t>
            </w:r>
          </w:p>
        </w:tc>
        <w:tc>
          <w:tcPr>
            <w:tcW w:type="dxa" w:w="3118"/>
          </w:tcPr>
          <w:p>
            <w:r>
              <w:t>build → flash → capture → diagnose → verdict</w:t>
            </w:r>
          </w:p>
        </w:tc>
      </w:tr>
      <w:tr>
        <w:tc>
          <w:tcPr>
            <w:tcW w:type="dxa" w:w="3118"/>
          </w:tcPr>
          <w:p>
            <w:r>
              <w:t>证据摘要生成</w:t>
            </w:r>
          </w:p>
        </w:tc>
        <w:tc>
          <w:tcPr>
            <w:tcW w:type="dxa" w:w="3118"/>
          </w:tcPr>
          <w:p>
            <w:r>
              <w:t>≤ 5 秒</w:t>
            </w:r>
          </w:p>
        </w:tc>
        <w:tc>
          <w:tcPr>
            <w:tcW w:type="dxa" w:w="3118"/>
          </w:tcPr>
          <w:p>
            <w:r>
              <w:t>无论原始数据多大</w:t>
            </w:r>
          </w:p>
        </w:tc>
      </w:tr>
      <w:tr>
        <w:tc>
          <w:tcPr>
            <w:tcW w:type="dxa" w:w="3118"/>
          </w:tcPr>
          <w:p>
            <w:r>
              <w:t>CLI 状态查询</w:t>
            </w:r>
          </w:p>
        </w:tc>
        <w:tc>
          <w:tcPr>
            <w:tcW w:type="dxa" w:w="3118"/>
          </w:tcPr>
          <w:p>
            <w:r>
              <w:t>≤ 3 秒</w:t>
            </w:r>
          </w:p>
        </w:tc>
        <w:tc>
          <w:tcPr>
            <w:tcW w:type="dxa" w:w="3118"/>
          </w:tcPr>
          <w:p>
            <w:r>
              <w:t>非任务类命令，如 ap status</w:t>
            </w:r>
          </w:p>
        </w:tc>
      </w:tr>
      <w:tr>
        <w:tc>
          <w:tcPr>
            <w:tcW w:type="dxa" w:w="3118"/>
          </w:tcPr>
          <w:p>
            <w:r>
              <w:t>JSON schema 稳定性</w:t>
            </w:r>
          </w:p>
        </w:tc>
        <w:tc>
          <w:tcPr>
            <w:tcW w:type="dxa" w:w="3118"/>
          </w:tcPr>
          <w:p>
            <w:r>
              <w:t>patch/minor 版本不破坏</w:t>
            </w:r>
          </w:p>
        </w:tc>
        <w:tc>
          <w:tcPr>
            <w:tcW w:type="dxa" w:w="3118"/>
          </w:tcPr>
          <w:p>
            <w:r>
              <w:t>自动化流程不因小版本升级崩溃</w:t>
            </w:r>
          </w:p>
        </w:tc>
      </w:tr>
      <w:tr>
        <w:tc>
          <w:tcPr>
            <w:tcW w:type="dxa" w:w="3118"/>
          </w:tcPr>
          <w:p>
            <w:r>
              <w:t>零静默误报</w:t>
            </w:r>
          </w:p>
        </w:tc>
        <w:tc>
          <w:tcPr>
            <w:tcW w:type="dxa" w:w="3118"/>
          </w:tcPr>
          <w:p>
            <w:r>
              <w:t>100%</w:t>
            </w:r>
          </w:p>
        </w:tc>
        <w:tc>
          <w:tcPr>
            <w:tcW w:type="dxa" w:w="3118"/>
          </w:tcPr>
          <w:p>
            <w:r>
              <w:t>所有失败必须明确上报</w:t>
            </w:r>
          </w:p>
        </w:tc>
      </w:tr>
    </w:tbl>
    <w:p>
      <w:pPr>
        <w:pStyle w:val="Heading1"/>
      </w:pPr>
      <w:r>
        <w:t>7. V1 成功标准</w:t>
      </w:r>
    </w:p>
    <w:p>
      <w:r>
        <w:t>V1 成功 = 以下两件事都能跑通：</w:t>
      </w:r>
    </w:p>
    <w:p>
      <w:pPr>
        <w:pStyle w:val="ListNumber"/>
      </w:pPr>
      <w:r>
        <w:t>【内部验收】AI Agent 独立完成 DUT AgentProbe 的固件开发闭环：写代码 → 烧录 → 采集 → 诊断 → 修复 → 回归，全程无人工介入。</w:t>
      </w:r>
    </w:p>
    <w:p>
      <w:pPr>
        <w:pStyle w:val="ListNumber"/>
      </w:pPr>
      <w:r>
        <w:t>【外部展示】AI Agent 独立完成一个外部参考项目（如 STM32 + 外设）的验证闭环，可向设计伙伴演示。</w:t>
      </w:r>
    </w:p>
    <w:p>
      <w:r>
        <w:br/>
        <w:t>不成功的定义：</w:t>
        <w:br/>
        <w:t>- AI Agent 无法独立完成一轮闭环（仍需工程师操作硬件）</w:t>
        <w:br/>
        <w:t>- 出现静默失败（工具返回 pass 但实际有问题）</w:t>
        <w:br/>
        <w:t>- JSON 输出不稳定（格式变了但没有版本标识）</w:t>
      </w:r>
    </w:p>
    <w:p>
      <w:pPr>
        <w:pStyle w:val="Heading1"/>
      </w:pPr>
      <w:r>
        <w:t>8. 为什么不用现有工具</w:t>
      </w:r>
    </w:p>
    <w:p>
      <w:r>
        <w:t>一张表说清楚：</w:t>
      </w:r>
    </w:p>
    <w:tbl>
      <w:tblPr>
        <w:tblStyle w:val="ABBTableStyle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r>
              <w:t>能力</w:t>
            </w:r>
          </w:p>
        </w:tc>
        <w:tc>
          <w:tcPr>
            <w:tcW w:type="dxa" w:w="1871"/>
          </w:tcPr>
          <w:p>
            <w:r>
              <w:t>J-Link</w:t>
            </w:r>
          </w:p>
        </w:tc>
        <w:tc>
          <w:tcPr>
            <w:tcW w:type="dxa" w:w="1871"/>
          </w:tcPr>
          <w:p>
            <w:r>
              <w:t>Saleae</w:t>
            </w:r>
          </w:p>
        </w:tc>
        <w:tc>
          <w:tcPr>
            <w:tcW w:type="dxa" w:w="1871"/>
          </w:tcPr>
          <w:p>
            <w:r>
              <w:t>Bus Pirate</w:t>
            </w:r>
          </w:p>
        </w:tc>
        <w:tc>
          <w:tcPr>
            <w:tcW w:type="dxa" w:w="1871"/>
          </w:tcPr>
          <w:p>
            <w:r>
              <w:t>AgentProbe</w:t>
            </w:r>
          </w:p>
        </w:tc>
      </w:tr>
      <w:tr>
        <w:tc>
          <w:tcPr>
            <w:tcW w:type="dxa" w:w="1871"/>
          </w:tcPr>
          <w:p>
            <w:r>
              <w:t>SWD 烧录/调试</w:t>
            </w:r>
          </w:p>
        </w:tc>
        <w:tc>
          <w:tcPr>
            <w:tcW w:type="dxa" w:w="1871"/>
          </w:tcPr>
          <w:p>
            <w:r>
              <w:t>✓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✓</w:t>
            </w:r>
          </w:p>
        </w:tc>
      </w:tr>
      <w:tr>
        <w:tc>
          <w:tcPr>
            <w:tcW w:type="dxa" w:w="1871"/>
          </w:tcPr>
          <w:p>
            <w:r>
              <w:t>信号采集 + 协议解码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✓</w:t>
            </w:r>
          </w:p>
        </w:tc>
        <w:tc>
          <w:tcPr>
            <w:tcW w:type="dxa" w:w="1871"/>
          </w:tcPr>
          <w:p>
            <w:r>
              <w:t>部分</w:t>
            </w:r>
          </w:p>
        </w:tc>
        <w:tc>
          <w:tcPr>
            <w:tcW w:type="dxa" w:w="1871"/>
          </w:tcPr>
          <w:p>
            <w:r>
              <w:t>✓</w:t>
            </w:r>
          </w:p>
        </w:tc>
      </w:tr>
      <w:tr>
        <w:tc>
          <w:tcPr>
            <w:tcW w:type="dxa" w:w="1871"/>
          </w:tcPr>
          <w:p>
            <w:r>
              <w:t>设备模拟应答（Mock）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有限</w:t>
            </w:r>
          </w:p>
        </w:tc>
        <w:tc>
          <w:tcPr>
            <w:tcW w:type="dxa" w:w="1871"/>
          </w:tcPr>
          <w:p>
            <w:r>
              <w:t>✓</w:t>
            </w:r>
          </w:p>
        </w:tc>
      </w:tr>
      <w:tr>
        <w:tc>
          <w:tcPr>
            <w:tcW w:type="dxa" w:w="1871"/>
          </w:tcPr>
          <w:p>
            <w:r>
              <w:t>JSON 结构化输出（AI 直接读）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✓</w:t>
            </w:r>
          </w:p>
        </w:tc>
      </w:tr>
      <w:tr>
        <w:tc>
          <w:tcPr>
            <w:tcW w:type="dxa" w:w="1871"/>
          </w:tcPr>
          <w:p>
            <w:r>
              <w:t>自动诊断 + 闭环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✗</w:t>
            </w:r>
          </w:p>
        </w:tc>
        <w:tc>
          <w:tcPr>
            <w:tcW w:type="dxa" w:w="1871"/>
          </w:tcPr>
          <w:p>
            <w:r>
              <w:t>✓</w:t>
            </w:r>
          </w:p>
        </w:tc>
      </w:tr>
      <w:tr>
        <w:tc>
          <w:tcPr>
            <w:tcW w:type="dxa" w:w="1871"/>
          </w:tcPr>
          <w:p>
            <w:r>
              <w:t>设计目标用户</w:t>
            </w:r>
          </w:p>
        </w:tc>
        <w:tc>
          <w:tcPr>
            <w:tcW w:type="dxa" w:w="1871"/>
          </w:tcPr>
          <w:p>
            <w:r>
              <w:t>人</w:t>
            </w:r>
          </w:p>
        </w:tc>
        <w:tc>
          <w:tcPr>
            <w:tcW w:type="dxa" w:w="1871"/>
          </w:tcPr>
          <w:p>
            <w:r>
              <w:t>人</w:t>
            </w:r>
          </w:p>
        </w:tc>
        <w:tc>
          <w:tcPr>
            <w:tcW w:type="dxa" w:w="1871"/>
          </w:tcPr>
          <w:p>
            <w:r>
              <w:t>人</w:t>
            </w:r>
          </w:p>
        </w:tc>
        <w:tc>
          <w:tcPr>
            <w:tcW w:type="dxa" w:w="1871"/>
          </w:tcPr>
          <w:p>
            <w:r>
              <w:t>AI Agent</w:t>
            </w:r>
          </w:p>
        </w:tc>
      </w:tr>
    </w:tbl>
    <w:p>
      <w:r>
        <w:br/>
        <w:t>现有工具设计给人看的，不是给 AI 读的。</w:t>
        <w:br/>
        <w:t>AgentProbe 唯一的差异化：输出的是 AI 能直接消费的结构化证据，不是波形图。</w:t>
      </w:r>
    </w:p>
    <w:p>
      <w:pPr>
        <w:pStyle w:val="Heading1"/>
      </w:pPr>
      <w:r>
        <w:t>9. 路线图（简版）</w:t>
      </w:r>
    </w:p>
    <w:tbl>
      <w:tblPr>
        <w:tblStyle w:val="ABBTableSty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阶段</w:t>
            </w:r>
          </w:p>
        </w:tc>
        <w:tc>
          <w:tcPr>
            <w:tcW w:type="dxa" w:w="3118"/>
          </w:tcPr>
          <w:p>
            <w:r>
              <w:t>核心目标</w:t>
            </w:r>
          </w:p>
        </w:tc>
        <w:tc>
          <w:tcPr>
            <w:tcW w:type="dxa" w:w="3118"/>
          </w:tcPr>
          <w:p>
            <w:r>
              <w:t>关键新增</w:t>
            </w:r>
          </w:p>
        </w:tc>
      </w:tr>
      <w:tr>
        <w:tc>
          <w:tcPr>
            <w:tcW w:type="dxa" w:w="3118"/>
          </w:tcPr>
          <w:p>
            <w:r>
              <w:t>V1（现在）</w:t>
            </w:r>
          </w:p>
        </w:tc>
        <w:tc>
          <w:tcPr>
            <w:tcW w:type="dxa" w:w="3118"/>
          </w:tcPr>
          <w:p>
            <w:r>
              <w:t>证明一个 Agent 能完整跑通闭环</w:t>
            </w:r>
          </w:p>
        </w:tc>
        <w:tc>
          <w:tcPr>
            <w:tcW w:type="dxa" w:w="3118"/>
          </w:tcPr>
          <w:p>
            <w:r>
              <w:t>SWD + SPI + UART + 8ch + CLI + JSON</w:t>
            </w:r>
          </w:p>
        </w:tc>
      </w:tr>
      <w:tr>
        <w:tc>
          <w:tcPr>
            <w:tcW w:type="dxa" w:w="3118"/>
          </w:tcPr>
          <w:p>
            <w:r>
              <w:t>V1.5</w:t>
            </w:r>
          </w:p>
        </w:tc>
        <w:tc>
          <w:tcPr>
            <w:tcW w:type="dxa" w:w="3118"/>
          </w:tcPr>
          <w:p>
            <w:r>
              <w:t>扩展协议覆盖 + 更多观测能力</w:t>
            </w:r>
          </w:p>
        </w:tc>
        <w:tc>
          <w:tcPr>
            <w:tcW w:type="dxa" w:w="3118"/>
          </w:tcPr>
          <w:p>
            <w:r>
              <w:t>I2C、16ch、CAN、故障注入、模拟量</w:t>
            </w:r>
          </w:p>
        </w:tc>
      </w:tr>
      <w:tr>
        <w:tc>
          <w:tcPr>
            <w:tcW w:type="dxa" w:w="3118"/>
          </w:tcPr>
          <w:p>
            <w:r>
              <w:t>V2</w:t>
            </w:r>
          </w:p>
        </w:tc>
        <w:tc>
          <w:tcPr>
            <w:tcW w:type="dxa" w:w="3118"/>
          </w:tcPr>
          <w:p>
            <w:r>
              <w:t>平台化，让所有 Agent 都能用</w:t>
            </w:r>
          </w:p>
        </w:tc>
        <w:tc>
          <w:tcPr>
            <w:tcW w:type="dxa" w:w="3118"/>
          </w:tcPr>
          <w:p>
            <w:r>
              <w:t>REST API、IDE 插件、开放 Skill 平台、多板协同</w:t>
            </w:r>
          </w:p>
        </w:tc>
      </w:tr>
    </w:tbl>
    <w:sectPr w:rsidR="00850B05" w:rsidRPr="00850B05" w:rsidSect="007D4F5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endnotePr>
        <w:numFmt w:val="decimal"/>
      </w:endnotePr>
      <w:pgSz w:w="11907" w:h="16840" w:code="9"/>
      <w:pgMar w:top="1276" w:right="1276" w:bottom="1418" w:left="1276" w:header="533" w:footer="59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4D42C" w14:textId="77777777" w:rsidR="003B27C3" w:rsidRDefault="003B27C3" w:rsidP="00C60D54">
      <w:pPr>
        <w:pStyle w:val="EndnoteSeparator"/>
      </w:pPr>
    </w:p>
  </w:endnote>
  <w:endnote w:type="continuationSeparator" w:id="0">
    <w:p w14:paraId="6DD6E2B9" w14:textId="77777777" w:rsidR="003B27C3" w:rsidRDefault="003B27C3" w:rsidP="00C60D54">
      <w:pPr>
        <w:pStyle w:val="EndnoteSeparatorcont"/>
      </w:pPr>
    </w:p>
  </w:endnote>
  <w:endnote w:type="continuationNotice" w:id="1">
    <w:p w14:paraId="0511B358" w14:textId="77777777" w:rsidR="003B27C3" w:rsidRDefault="003B27C3" w:rsidP="00C60D54">
      <w:pPr>
        <w:pStyle w:val="EndnoteContinuation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BBvoice">
    <w:panose1 w:val="020D0603020503020204"/>
    <w:charset w:val="00"/>
    <w:family w:val="swiss"/>
    <w:pitch w:val="variable"/>
    <w:sig w:usb0="A10006FF" w:usb1="100060FB" w:usb2="00000028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Bvoice Display SemiBold">
    <w:panose1 w:val="020D0704020603060204"/>
    <w:charset w:val="00"/>
    <w:family w:val="swiss"/>
    <w:pitch w:val="variable"/>
    <w:sig w:usb0="A00022EF" w:usb1="C000A04A" w:usb2="00000008" w:usb3="00000000" w:csb0="000000DF" w:csb1="00000000"/>
  </w:font>
  <w:font w:name="ABBvoice Light">
    <w:panose1 w:val="020D0403020503020204"/>
    <w:charset w:val="00"/>
    <w:family w:val="swiss"/>
    <w:pitch w:val="variable"/>
    <w:sig w:usb0="A10006FF" w:usb1="100060FB" w:usb2="00000028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168D3" w14:textId="77777777" w:rsidR="007C67BB" w:rsidRDefault="007C67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1F1B" w14:textId="77777777" w:rsidR="00CB4EE6" w:rsidRPr="008C4CC0" w:rsidRDefault="000A45FD" w:rsidP="00CB4EE6">
    <w:pPr>
      <w:pStyle w:val="Footer"/>
    </w:pPr>
    <w:sdt>
      <w:sdtPr>
        <w:alias w:val="{{FormatDateTime(Form.Date,&quot;yyyy-MM-dd&quot; )}}"/>
        <w:tag w:val="{&quot;templafy&quot;:{&quot;id&quot;:&quot;dc87ff3f-b568-4c31-bccc-42c6a5164be6&quot;}}"/>
        <w:id w:val="1940414878"/>
      </w:sdtPr>
      <w:sdtEndPr/>
      <w:sdtContent>
        <w:r w:rsidR="0018377C">
          <w:t>​</w:t>
        </w:r>
      </w:sdtContent>
    </w:sdt>
    <w:r w:rsidR="00324B9B">
      <w:t xml:space="preserve"> </w:t>
    </w:r>
    <w:r w:rsidR="00BB455D">
      <w:ptab w:relativeTo="margin" w:alignment="center" w:leader="none"/>
    </w:r>
    <w:r w:rsidR="00BB455D">
      <w:ptab w:relativeTo="margin" w:alignment="right" w:leader="none"/>
    </w:r>
    <w:r w:rsidR="00CA4BEB">
      <w:fldChar w:fldCharType="begin"/>
    </w:r>
    <w:r w:rsidR="00CA4BEB">
      <w:instrText xml:space="preserve"> PAGE   \* MERGEFORMAT </w:instrText>
    </w:r>
    <w:r w:rsidR="00CA4BEB">
      <w:fldChar w:fldCharType="separate"/>
    </w:r>
    <w:r w:rsidR="00CA4BEB">
      <w:t>1</w:t>
    </w:r>
    <w:r w:rsidR="00CA4BEB">
      <w:fldChar w:fldCharType="end"/>
    </w:r>
    <w:r w:rsidR="00CA4BEB">
      <w:t>/</w:t>
    </w:r>
    <w:r w:rsidR="00CA4BEB">
      <w:rPr>
        <w:noProof/>
      </w:rPr>
      <w:fldChar w:fldCharType="begin"/>
    </w:r>
    <w:r w:rsidR="00CA4BEB">
      <w:rPr>
        <w:noProof/>
      </w:rPr>
      <w:instrText xml:space="preserve"> NUMPAGES   \* MERGEFORMAT </w:instrText>
    </w:r>
    <w:r w:rsidR="00CA4BEB">
      <w:rPr>
        <w:noProof/>
      </w:rPr>
      <w:fldChar w:fldCharType="separate"/>
    </w:r>
    <w:r w:rsidR="00CA4BEB">
      <w:rPr>
        <w:noProof/>
      </w:rPr>
      <w:t>1</w:t>
    </w:r>
    <w:r w:rsidR="00CA4BEB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243E" w14:textId="77777777" w:rsidR="00CB4EE6" w:rsidRPr="00CB4EE6" w:rsidRDefault="003306A2" w:rsidP="00CB4EE6">
    <w:pPr>
      <w:pStyle w:val="Footer"/>
    </w:pPr>
    <w:r w:rsidRPr="003306A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59CA2F" wp14:editId="3AAE3741">
              <wp:simplePos x="0" y="0"/>
              <wp:positionH relativeFrom="column">
                <wp:posOffset>5389880</wp:posOffset>
              </wp:positionH>
              <wp:positionV relativeFrom="paragraph">
                <wp:posOffset>-140335</wp:posOffset>
              </wp:positionV>
              <wp:extent cx="986760" cy="222840"/>
              <wp:effectExtent l="0" t="0" r="4445" b="6350"/>
              <wp:wrapNone/>
              <wp:docPr id="406369478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86760" cy="222840"/>
                      </a:xfrm>
                      <a:custGeom>
                        <a:avLst/>
                        <a:gdLst>
                          <a:gd name="connsiteX0" fmla="*/ 7692 w 1588057"/>
                          <a:gd name="connsiteY0" fmla="*/ 3100 h 359930"/>
                          <a:gd name="connsiteX1" fmla="*/ 129851 w 1588057"/>
                          <a:gd name="connsiteY1" fmla="*/ 3100 h 359930"/>
                          <a:gd name="connsiteX2" fmla="*/ 129851 w 1588057"/>
                          <a:gd name="connsiteY2" fmla="*/ 26521 h 359930"/>
                          <a:gd name="connsiteX3" fmla="*/ 32951 w 1588057"/>
                          <a:gd name="connsiteY3" fmla="*/ 26521 h 359930"/>
                          <a:gd name="connsiteX4" fmla="*/ 32951 w 1588057"/>
                          <a:gd name="connsiteY4" fmla="*/ 54879 h 359930"/>
                          <a:gd name="connsiteX5" fmla="*/ 121125 w 1588057"/>
                          <a:gd name="connsiteY5" fmla="*/ 54879 h 359930"/>
                          <a:gd name="connsiteX6" fmla="*/ 121125 w 1588057"/>
                          <a:gd name="connsiteY6" fmla="*/ 77841 h 359930"/>
                          <a:gd name="connsiteX7" fmla="*/ 32951 w 1588057"/>
                          <a:gd name="connsiteY7" fmla="*/ 77841 h 359930"/>
                          <a:gd name="connsiteX8" fmla="*/ 32951 w 1588057"/>
                          <a:gd name="connsiteY8" fmla="*/ 108151 h 359930"/>
                          <a:gd name="connsiteX9" fmla="*/ 129851 w 1588057"/>
                          <a:gd name="connsiteY9" fmla="*/ 108151 h 359930"/>
                          <a:gd name="connsiteX10" fmla="*/ 129851 w 1588057"/>
                          <a:gd name="connsiteY10" fmla="*/ 131573 h 359930"/>
                          <a:gd name="connsiteX11" fmla="*/ 7692 w 1588057"/>
                          <a:gd name="connsiteY11" fmla="*/ 131573 h 359930"/>
                          <a:gd name="connsiteX12" fmla="*/ 7692 w 1588057"/>
                          <a:gd name="connsiteY12" fmla="*/ 3100 h 359930"/>
                          <a:gd name="connsiteX13" fmla="*/ 159012 w 1588057"/>
                          <a:gd name="connsiteY13" fmla="*/ 3100 h 359930"/>
                          <a:gd name="connsiteX14" fmla="*/ 185648 w 1588057"/>
                          <a:gd name="connsiteY14" fmla="*/ 3100 h 359930"/>
                          <a:gd name="connsiteX15" fmla="*/ 278645 w 1588057"/>
                          <a:gd name="connsiteY15" fmla="*/ 98737 h 359930"/>
                          <a:gd name="connsiteX16" fmla="*/ 278645 w 1588057"/>
                          <a:gd name="connsiteY16" fmla="*/ 3100 h 359930"/>
                          <a:gd name="connsiteX17" fmla="*/ 303903 w 1588057"/>
                          <a:gd name="connsiteY17" fmla="*/ 3100 h 359930"/>
                          <a:gd name="connsiteX18" fmla="*/ 303903 w 1588057"/>
                          <a:gd name="connsiteY18" fmla="*/ 118140 h 359930"/>
                          <a:gd name="connsiteX19" fmla="*/ 290470 w 1588057"/>
                          <a:gd name="connsiteY19" fmla="*/ 131573 h 359930"/>
                          <a:gd name="connsiteX20" fmla="*/ 277267 w 1588057"/>
                          <a:gd name="connsiteY20" fmla="*/ 131573 h 359930"/>
                          <a:gd name="connsiteX21" fmla="*/ 184271 w 1588057"/>
                          <a:gd name="connsiteY21" fmla="*/ 35821 h 359930"/>
                          <a:gd name="connsiteX22" fmla="*/ 184271 w 1588057"/>
                          <a:gd name="connsiteY22" fmla="*/ 131573 h 359930"/>
                          <a:gd name="connsiteX23" fmla="*/ 159012 w 1588057"/>
                          <a:gd name="connsiteY23" fmla="*/ 131573 h 359930"/>
                          <a:gd name="connsiteX24" fmla="*/ 159012 w 1588057"/>
                          <a:gd name="connsiteY24" fmla="*/ 3100 h 359930"/>
                          <a:gd name="connsiteX25" fmla="*/ 330769 w 1588057"/>
                          <a:gd name="connsiteY25" fmla="*/ 67164 h 359930"/>
                          <a:gd name="connsiteX26" fmla="*/ 340987 w 1588057"/>
                          <a:gd name="connsiteY26" fmla="*/ 31343 h 359930"/>
                          <a:gd name="connsiteX27" fmla="*/ 370264 w 1588057"/>
                          <a:gd name="connsiteY27" fmla="*/ 8152 h 359930"/>
                          <a:gd name="connsiteX28" fmla="*/ 414925 w 1588057"/>
                          <a:gd name="connsiteY28" fmla="*/ 0 h 359930"/>
                          <a:gd name="connsiteX29" fmla="*/ 454764 w 1588057"/>
                          <a:gd name="connsiteY29" fmla="*/ 6200 h 359930"/>
                          <a:gd name="connsiteX30" fmla="*/ 484155 w 1588057"/>
                          <a:gd name="connsiteY30" fmla="*/ 24340 h 359930"/>
                          <a:gd name="connsiteX31" fmla="*/ 466934 w 1588057"/>
                          <a:gd name="connsiteY31" fmla="*/ 42939 h 359930"/>
                          <a:gd name="connsiteX32" fmla="*/ 443398 w 1588057"/>
                          <a:gd name="connsiteY32" fmla="*/ 28243 h 359930"/>
                          <a:gd name="connsiteX33" fmla="*/ 413547 w 1588057"/>
                          <a:gd name="connsiteY33" fmla="*/ 23307 h 359930"/>
                          <a:gd name="connsiteX34" fmla="*/ 372675 w 1588057"/>
                          <a:gd name="connsiteY34" fmla="*/ 34673 h 359930"/>
                          <a:gd name="connsiteX35" fmla="*/ 358323 w 1588057"/>
                          <a:gd name="connsiteY35" fmla="*/ 66934 h 359930"/>
                          <a:gd name="connsiteX36" fmla="*/ 373363 w 1588057"/>
                          <a:gd name="connsiteY36" fmla="*/ 100115 h 359930"/>
                          <a:gd name="connsiteX37" fmla="*/ 417336 w 1588057"/>
                          <a:gd name="connsiteY37" fmla="*/ 111825 h 359930"/>
                          <a:gd name="connsiteX38" fmla="*/ 439839 w 1588057"/>
                          <a:gd name="connsiteY38" fmla="*/ 109874 h 359930"/>
                          <a:gd name="connsiteX39" fmla="*/ 462916 w 1588057"/>
                          <a:gd name="connsiteY39" fmla="*/ 103215 h 359930"/>
                          <a:gd name="connsiteX40" fmla="*/ 462916 w 1588057"/>
                          <a:gd name="connsiteY40" fmla="*/ 83697 h 359930"/>
                          <a:gd name="connsiteX41" fmla="*/ 408610 w 1588057"/>
                          <a:gd name="connsiteY41" fmla="*/ 83697 h 359930"/>
                          <a:gd name="connsiteX42" fmla="*/ 408610 w 1588057"/>
                          <a:gd name="connsiteY42" fmla="*/ 61079 h 359930"/>
                          <a:gd name="connsiteX43" fmla="*/ 472330 w 1588057"/>
                          <a:gd name="connsiteY43" fmla="*/ 61079 h 359930"/>
                          <a:gd name="connsiteX44" fmla="*/ 486681 w 1588057"/>
                          <a:gd name="connsiteY44" fmla="*/ 76005 h 359930"/>
                          <a:gd name="connsiteX45" fmla="*/ 486681 w 1588057"/>
                          <a:gd name="connsiteY45" fmla="*/ 117451 h 359930"/>
                          <a:gd name="connsiteX46" fmla="*/ 453501 w 1588057"/>
                          <a:gd name="connsiteY46" fmla="*/ 130080 h 359930"/>
                          <a:gd name="connsiteX47" fmla="*/ 416532 w 1588057"/>
                          <a:gd name="connsiteY47" fmla="*/ 134443 h 359930"/>
                          <a:gd name="connsiteX48" fmla="*/ 370838 w 1588057"/>
                          <a:gd name="connsiteY48" fmla="*/ 126406 h 359930"/>
                          <a:gd name="connsiteX49" fmla="*/ 341102 w 1588057"/>
                          <a:gd name="connsiteY49" fmla="*/ 103215 h 359930"/>
                          <a:gd name="connsiteX50" fmla="*/ 330654 w 1588057"/>
                          <a:gd name="connsiteY50" fmla="*/ 66934 h 359930"/>
                          <a:gd name="connsiteX51" fmla="*/ 511021 w 1588057"/>
                          <a:gd name="connsiteY51" fmla="*/ 108955 h 359930"/>
                          <a:gd name="connsiteX52" fmla="*/ 547416 w 1588057"/>
                          <a:gd name="connsiteY52" fmla="*/ 108955 h 359930"/>
                          <a:gd name="connsiteX53" fmla="*/ 547416 w 1588057"/>
                          <a:gd name="connsiteY53" fmla="*/ 25718 h 359930"/>
                          <a:gd name="connsiteX54" fmla="*/ 511021 w 1588057"/>
                          <a:gd name="connsiteY54" fmla="*/ 25718 h 359930"/>
                          <a:gd name="connsiteX55" fmla="*/ 511021 w 1588057"/>
                          <a:gd name="connsiteY55" fmla="*/ 3100 h 359930"/>
                          <a:gd name="connsiteX56" fmla="*/ 609184 w 1588057"/>
                          <a:gd name="connsiteY56" fmla="*/ 3100 h 359930"/>
                          <a:gd name="connsiteX57" fmla="*/ 609184 w 1588057"/>
                          <a:gd name="connsiteY57" fmla="*/ 25718 h 359930"/>
                          <a:gd name="connsiteX58" fmla="*/ 572789 w 1588057"/>
                          <a:gd name="connsiteY58" fmla="*/ 25718 h 359930"/>
                          <a:gd name="connsiteX59" fmla="*/ 572789 w 1588057"/>
                          <a:gd name="connsiteY59" fmla="*/ 108955 h 359930"/>
                          <a:gd name="connsiteX60" fmla="*/ 609184 w 1588057"/>
                          <a:gd name="connsiteY60" fmla="*/ 108955 h 359930"/>
                          <a:gd name="connsiteX61" fmla="*/ 609184 w 1588057"/>
                          <a:gd name="connsiteY61" fmla="*/ 131573 h 359930"/>
                          <a:gd name="connsiteX62" fmla="*/ 511021 w 1588057"/>
                          <a:gd name="connsiteY62" fmla="*/ 131573 h 359930"/>
                          <a:gd name="connsiteX63" fmla="*/ 511021 w 1588057"/>
                          <a:gd name="connsiteY63" fmla="*/ 108955 h 359930"/>
                          <a:gd name="connsiteX64" fmla="*/ 637198 w 1588057"/>
                          <a:gd name="connsiteY64" fmla="*/ 3100 h 359930"/>
                          <a:gd name="connsiteX65" fmla="*/ 663834 w 1588057"/>
                          <a:gd name="connsiteY65" fmla="*/ 3100 h 359930"/>
                          <a:gd name="connsiteX66" fmla="*/ 756830 w 1588057"/>
                          <a:gd name="connsiteY66" fmla="*/ 98737 h 359930"/>
                          <a:gd name="connsiteX67" fmla="*/ 756830 w 1588057"/>
                          <a:gd name="connsiteY67" fmla="*/ 3100 h 359930"/>
                          <a:gd name="connsiteX68" fmla="*/ 782089 w 1588057"/>
                          <a:gd name="connsiteY68" fmla="*/ 3100 h 359930"/>
                          <a:gd name="connsiteX69" fmla="*/ 782089 w 1588057"/>
                          <a:gd name="connsiteY69" fmla="*/ 118140 h 359930"/>
                          <a:gd name="connsiteX70" fmla="*/ 768656 w 1588057"/>
                          <a:gd name="connsiteY70" fmla="*/ 131573 h 359930"/>
                          <a:gd name="connsiteX71" fmla="*/ 755453 w 1588057"/>
                          <a:gd name="connsiteY71" fmla="*/ 131573 h 359930"/>
                          <a:gd name="connsiteX72" fmla="*/ 662456 w 1588057"/>
                          <a:gd name="connsiteY72" fmla="*/ 35821 h 359930"/>
                          <a:gd name="connsiteX73" fmla="*/ 662456 w 1588057"/>
                          <a:gd name="connsiteY73" fmla="*/ 131573 h 359930"/>
                          <a:gd name="connsiteX74" fmla="*/ 637198 w 1588057"/>
                          <a:gd name="connsiteY74" fmla="*/ 131573 h 359930"/>
                          <a:gd name="connsiteX75" fmla="*/ 637198 w 1588057"/>
                          <a:gd name="connsiteY75" fmla="*/ 3100 h 359930"/>
                          <a:gd name="connsiteX76" fmla="*/ 815269 w 1588057"/>
                          <a:gd name="connsiteY76" fmla="*/ 3100 h 359930"/>
                          <a:gd name="connsiteX77" fmla="*/ 937427 w 1588057"/>
                          <a:gd name="connsiteY77" fmla="*/ 3100 h 359930"/>
                          <a:gd name="connsiteX78" fmla="*/ 937427 w 1588057"/>
                          <a:gd name="connsiteY78" fmla="*/ 26521 h 359930"/>
                          <a:gd name="connsiteX79" fmla="*/ 840527 w 1588057"/>
                          <a:gd name="connsiteY79" fmla="*/ 26521 h 359930"/>
                          <a:gd name="connsiteX80" fmla="*/ 840527 w 1588057"/>
                          <a:gd name="connsiteY80" fmla="*/ 54879 h 359930"/>
                          <a:gd name="connsiteX81" fmla="*/ 928701 w 1588057"/>
                          <a:gd name="connsiteY81" fmla="*/ 54879 h 359930"/>
                          <a:gd name="connsiteX82" fmla="*/ 928701 w 1588057"/>
                          <a:gd name="connsiteY82" fmla="*/ 77841 h 359930"/>
                          <a:gd name="connsiteX83" fmla="*/ 840527 w 1588057"/>
                          <a:gd name="connsiteY83" fmla="*/ 77841 h 359930"/>
                          <a:gd name="connsiteX84" fmla="*/ 840527 w 1588057"/>
                          <a:gd name="connsiteY84" fmla="*/ 108151 h 359930"/>
                          <a:gd name="connsiteX85" fmla="*/ 937427 w 1588057"/>
                          <a:gd name="connsiteY85" fmla="*/ 108151 h 359930"/>
                          <a:gd name="connsiteX86" fmla="*/ 937427 w 1588057"/>
                          <a:gd name="connsiteY86" fmla="*/ 131573 h 359930"/>
                          <a:gd name="connsiteX87" fmla="*/ 815269 w 1588057"/>
                          <a:gd name="connsiteY87" fmla="*/ 131573 h 359930"/>
                          <a:gd name="connsiteX88" fmla="*/ 815269 w 1588057"/>
                          <a:gd name="connsiteY88" fmla="*/ 3100 h 359930"/>
                          <a:gd name="connsiteX89" fmla="*/ 966474 w 1588057"/>
                          <a:gd name="connsiteY89" fmla="*/ 3100 h 359930"/>
                          <a:gd name="connsiteX90" fmla="*/ 1088632 w 1588057"/>
                          <a:gd name="connsiteY90" fmla="*/ 3100 h 359930"/>
                          <a:gd name="connsiteX91" fmla="*/ 1088632 w 1588057"/>
                          <a:gd name="connsiteY91" fmla="*/ 26521 h 359930"/>
                          <a:gd name="connsiteX92" fmla="*/ 991732 w 1588057"/>
                          <a:gd name="connsiteY92" fmla="*/ 26521 h 359930"/>
                          <a:gd name="connsiteX93" fmla="*/ 991732 w 1588057"/>
                          <a:gd name="connsiteY93" fmla="*/ 54879 h 359930"/>
                          <a:gd name="connsiteX94" fmla="*/ 1079907 w 1588057"/>
                          <a:gd name="connsiteY94" fmla="*/ 54879 h 359930"/>
                          <a:gd name="connsiteX95" fmla="*/ 1079907 w 1588057"/>
                          <a:gd name="connsiteY95" fmla="*/ 77841 h 359930"/>
                          <a:gd name="connsiteX96" fmla="*/ 991732 w 1588057"/>
                          <a:gd name="connsiteY96" fmla="*/ 77841 h 359930"/>
                          <a:gd name="connsiteX97" fmla="*/ 991732 w 1588057"/>
                          <a:gd name="connsiteY97" fmla="*/ 108151 h 359930"/>
                          <a:gd name="connsiteX98" fmla="*/ 1088632 w 1588057"/>
                          <a:gd name="connsiteY98" fmla="*/ 108151 h 359930"/>
                          <a:gd name="connsiteX99" fmla="*/ 1088632 w 1588057"/>
                          <a:gd name="connsiteY99" fmla="*/ 131573 h 359930"/>
                          <a:gd name="connsiteX100" fmla="*/ 966474 w 1588057"/>
                          <a:gd name="connsiteY100" fmla="*/ 131573 h 359930"/>
                          <a:gd name="connsiteX101" fmla="*/ 966474 w 1588057"/>
                          <a:gd name="connsiteY101" fmla="*/ 3100 h 359930"/>
                          <a:gd name="connsiteX102" fmla="*/ 1117794 w 1588057"/>
                          <a:gd name="connsiteY102" fmla="*/ 3100 h 359930"/>
                          <a:gd name="connsiteX103" fmla="*/ 1205969 w 1588057"/>
                          <a:gd name="connsiteY103" fmla="*/ 3100 h 359930"/>
                          <a:gd name="connsiteX104" fmla="*/ 1241215 w 1588057"/>
                          <a:gd name="connsiteY104" fmla="*/ 12859 h 359930"/>
                          <a:gd name="connsiteX105" fmla="*/ 1254304 w 1588057"/>
                          <a:gd name="connsiteY105" fmla="*/ 39954 h 359930"/>
                          <a:gd name="connsiteX106" fmla="*/ 1245923 w 1588057"/>
                          <a:gd name="connsiteY106" fmla="*/ 63146 h 359930"/>
                          <a:gd name="connsiteX107" fmla="*/ 1223190 w 1588057"/>
                          <a:gd name="connsiteY107" fmla="*/ 75775 h 359930"/>
                          <a:gd name="connsiteX108" fmla="*/ 1237312 w 1588057"/>
                          <a:gd name="connsiteY108" fmla="*/ 83123 h 359930"/>
                          <a:gd name="connsiteX109" fmla="*/ 1245808 w 1588057"/>
                          <a:gd name="connsiteY109" fmla="*/ 98967 h 359930"/>
                          <a:gd name="connsiteX110" fmla="*/ 1256141 w 1588057"/>
                          <a:gd name="connsiteY110" fmla="*/ 131573 h 359930"/>
                          <a:gd name="connsiteX111" fmla="*/ 1229275 w 1588057"/>
                          <a:gd name="connsiteY111" fmla="*/ 131573 h 359930"/>
                          <a:gd name="connsiteX112" fmla="*/ 1221468 w 1588057"/>
                          <a:gd name="connsiteY112" fmla="*/ 106429 h 359930"/>
                          <a:gd name="connsiteX113" fmla="*/ 1215153 w 1588057"/>
                          <a:gd name="connsiteY113" fmla="*/ 93341 h 359930"/>
                          <a:gd name="connsiteX114" fmla="*/ 1204361 w 1588057"/>
                          <a:gd name="connsiteY114" fmla="*/ 86912 h 359930"/>
                          <a:gd name="connsiteX115" fmla="*/ 1185418 w 1588057"/>
                          <a:gd name="connsiteY115" fmla="*/ 85075 h 359930"/>
                          <a:gd name="connsiteX116" fmla="*/ 1143052 w 1588057"/>
                          <a:gd name="connsiteY116" fmla="*/ 85075 h 359930"/>
                          <a:gd name="connsiteX117" fmla="*/ 1143052 w 1588057"/>
                          <a:gd name="connsiteY117" fmla="*/ 131458 h 359930"/>
                          <a:gd name="connsiteX118" fmla="*/ 1117794 w 1588057"/>
                          <a:gd name="connsiteY118" fmla="*/ 131458 h 359930"/>
                          <a:gd name="connsiteX119" fmla="*/ 1117794 w 1588057"/>
                          <a:gd name="connsiteY119" fmla="*/ 2985 h 359930"/>
                          <a:gd name="connsiteX120" fmla="*/ 1226749 w 1588057"/>
                          <a:gd name="connsiteY120" fmla="*/ 44317 h 359930"/>
                          <a:gd name="connsiteX121" fmla="*/ 1220894 w 1588057"/>
                          <a:gd name="connsiteY121" fmla="*/ 31228 h 359930"/>
                          <a:gd name="connsiteX122" fmla="*/ 1204476 w 1588057"/>
                          <a:gd name="connsiteY122" fmla="*/ 26521 h 359930"/>
                          <a:gd name="connsiteX123" fmla="*/ 1143052 w 1588057"/>
                          <a:gd name="connsiteY123" fmla="*/ 26521 h 359930"/>
                          <a:gd name="connsiteX124" fmla="*/ 1143052 w 1588057"/>
                          <a:gd name="connsiteY124" fmla="*/ 62227 h 359930"/>
                          <a:gd name="connsiteX125" fmla="*/ 1204476 w 1588057"/>
                          <a:gd name="connsiteY125" fmla="*/ 62227 h 359930"/>
                          <a:gd name="connsiteX126" fmla="*/ 1220894 w 1588057"/>
                          <a:gd name="connsiteY126" fmla="*/ 57520 h 359930"/>
                          <a:gd name="connsiteX127" fmla="*/ 1226749 w 1588057"/>
                          <a:gd name="connsiteY127" fmla="*/ 44432 h 359930"/>
                          <a:gd name="connsiteX128" fmla="*/ 1282777 w 1588057"/>
                          <a:gd name="connsiteY128" fmla="*/ 3100 h 359930"/>
                          <a:gd name="connsiteX129" fmla="*/ 1404935 w 1588057"/>
                          <a:gd name="connsiteY129" fmla="*/ 3100 h 359930"/>
                          <a:gd name="connsiteX130" fmla="*/ 1404935 w 1588057"/>
                          <a:gd name="connsiteY130" fmla="*/ 26521 h 359930"/>
                          <a:gd name="connsiteX131" fmla="*/ 1308035 w 1588057"/>
                          <a:gd name="connsiteY131" fmla="*/ 26521 h 359930"/>
                          <a:gd name="connsiteX132" fmla="*/ 1308035 w 1588057"/>
                          <a:gd name="connsiteY132" fmla="*/ 54879 h 359930"/>
                          <a:gd name="connsiteX133" fmla="*/ 1396209 w 1588057"/>
                          <a:gd name="connsiteY133" fmla="*/ 54879 h 359930"/>
                          <a:gd name="connsiteX134" fmla="*/ 1396209 w 1588057"/>
                          <a:gd name="connsiteY134" fmla="*/ 77841 h 359930"/>
                          <a:gd name="connsiteX135" fmla="*/ 1308035 w 1588057"/>
                          <a:gd name="connsiteY135" fmla="*/ 77841 h 359930"/>
                          <a:gd name="connsiteX136" fmla="*/ 1308035 w 1588057"/>
                          <a:gd name="connsiteY136" fmla="*/ 108151 h 359930"/>
                          <a:gd name="connsiteX137" fmla="*/ 1404935 w 1588057"/>
                          <a:gd name="connsiteY137" fmla="*/ 108151 h 359930"/>
                          <a:gd name="connsiteX138" fmla="*/ 1404935 w 1588057"/>
                          <a:gd name="connsiteY138" fmla="*/ 131573 h 359930"/>
                          <a:gd name="connsiteX139" fmla="*/ 1282777 w 1588057"/>
                          <a:gd name="connsiteY139" fmla="*/ 131573 h 359930"/>
                          <a:gd name="connsiteX140" fmla="*/ 1282777 w 1588057"/>
                          <a:gd name="connsiteY140" fmla="*/ 3100 h 359930"/>
                          <a:gd name="connsiteX141" fmla="*/ 1434097 w 1588057"/>
                          <a:gd name="connsiteY141" fmla="*/ 3100 h 359930"/>
                          <a:gd name="connsiteX142" fmla="*/ 1509298 w 1588057"/>
                          <a:gd name="connsiteY142" fmla="*/ 3100 h 359930"/>
                          <a:gd name="connsiteX143" fmla="*/ 1550859 w 1588057"/>
                          <a:gd name="connsiteY143" fmla="*/ 10907 h 359930"/>
                          <a:gd name="connsiteX144" fmla="*/ 1578299 w 1588057"/>
                          <a:gd name="connsiteY144" fmla="*/ 33295 h 359930"/>
                          <a:gd name="connsiteX145" fmla="*/ 1588058 w 1588057"/>
                          <a:gd name="connsiteY145" fmla="*/ 67279 h 359930"/>
                          <a:gd name="connsiteX146" fmla="*/ 1578299 w 1588057"/>
                          <a:gd name="connsiteY146" fmla="*/ 101263 h 359930"/>
                          <a:gd name="connsiteX147" fmla="*/ 1550859 w 1588057"/>
                          <a:gd name="connsiteY147" fmla="*/ 123651 h 359930"/>
                          <a:gd name="connsiteX148" fmla="*/ 1509298 w 1588057"/>
                          <a:gd name="connsiteY148" fmla="*/ 131573 h 359930"/>
                          <a:gd name="connsiteX149" fmla="*/ 1434097 w 1588057"/>
                          <a:gd name="connsiteY149" fmla="*/ 131573 h 359930"/>
                          <a:gd name="connsiteX150" fmla="*/ 1434097 w 1588057"/>
                          <a:gd name="connsiteY150" fmla="*/ 3100 h 359930"/>
                          <a:gd name="connsiteX151" fmla="*/ 1560388 w 1588057"/>
                          <a:gd name="connsiteY151" fmla="*/ 67394 h 359930"/>
                          <a:gd name="connsiteX152" fmla="*/ 1547300 w 1588057"/>
                          <a:gd name="connsiteY152" fmla="*/ 37543 h 359930"/>
                          <a:gd name="connsiteX153" fmla="*/ 1509872 w 1588057"/>
                          <a:gd name="connsiteY153" fmla="*/ 26866 h 359930"/>
                          <a:gd name="connsiteX154" fmla="*/ 1459240 w 1588057"/>
                          <a:gd name="connsiteY154" fmla="*/ 26866 h 359930"/>
                          <a:gd name="connsiteX155" fmla="*/ 1459240 w 1588057"/>
                          <a:gd name="connsiteY155" fmla="*/ 107807 h 359930"/>
                          <a:gd name="connsiteX156" fmla="*/ 1509872 w 1588057"/>
                          <a:gd name="connsiteY156" fmla="*/ 107807 h 359930"/>
                          <a:gd name="connsiteX157" fmla="*/ 1547300 w 1588057"/>
                          <a:gd name="connsiteY157" fmla="*/ 97130 h 359930"/>
                          <a:gd name="connsiteX158" fmla="*/ 1560388 w 1588057"/>
                          <a:gd name="connsiteY158" fmla="*/ 67279 h 359930"/>
                          <a:gd name="connsiteX159" fmla="*/ 0 w 1588057"/>
                          <a:gd name="connsiteY159" fmla="*/ 228243 h 359930"/>
                          <a:gd name="connsiteX160" fmla="*/ 142709 w 1588057"/>
                          <a:gd name="connsiteY160" fmla="*/ 228243 h 359930"/>
                          <a:gd name="connsiteX161" fmla="*/ 142709 w 1588057"/>
                          <a:gd name="connsiteY161" fmla="*/ 252009 h 359930"/>
                          <a:gd name="connsiteX162" fmla="*/ 84041 w 1588057"/>
                          <a:gd name="connsiteY162" fmla="*/ 252009 h 359930"/>
                          <a:gd name="connsiteX163" fmla="*/ 84041 w 1588057"/>
                          <a:gd name="connsiteY163" fmla="*/ 356716 h 359930"/>
                          <a:gd name="connsiteX164" fmla="*/ 58783 w 1588057"/>
                          <a:gd name="connsiteY164" fmla="*/ 356716 h 359930"/>
                          <a:gd name="connsiteX165" fmla="*/ 58783 w 1588057"/>
                          <a:gd name="connsiteY165" fmla="*/ 252009 h 359930"/>
                          <a:gd name="connsiteX166" fmla="*/ 115 w 1588057"/>
                          <a:gd name="connsiteY166" fmla="*/ 252009 h 359930"/>
                          <a:gd name="connsiteX167" fmla="*/ 115 w 1588057"/>
                          <a:gd name="connsiteY167" fmla="*/ 228243 h 359930"/>
                          <a:gd name="connsiteX168" fmla="*/ 152239 w 1588057"/>
                          <a:gd name="connsiteY168" fmla="*/ 292422 h 359930"/>
                          <a:gd name="connsiteX169" fmla="*/ 162342 w 1588057"/>
                          <a:gd name="connsiteY169" fmla="*/ 256946 h 359930"/>
                          <a:gd name="connsiteX170" fmla="*/ 190700 w 1588057"/>
                          <a:gd name="connsiteY170" fmla="*/ 233524 h 359930"/>
                          <a:gd name="connsiteX171" fmla="*/ 233754 w 1588057"/>
                          <a:gd name="connsiteY171" fmla="*/ 225143 h 359930"/>
                          <a:gd name="connsiteX172" fmla="*/ 276808 w 1588057"/>
                          <a:gd name="connsiteY172" fmla="*/ 233524 h 359930"/>
                          <a:gd name="connsiteX173" fmla="*/ 305166 w 1588057"/>
                          <a:gd name="connsiteY173" fmla="*/ 256946 h 359930"/>
                          <a:gd name="connsiteX174" fmla="*/ 315269 w 1588057"/>
                          <a:gd name="connsiteY174" fmla="*/ 292422 h 359930"/>
                          <a:gd name="connsiteX175" fmla="*/ 305166 w 1588057"/>
                          <a:gd name="connsiteY175" fmla="*/ 328014 h 359930"/>
                          <a:gd name="connsiteX176" fmla="*/ 276808 w 1588057"/>
                          <a:gd name="connsiteY176" fmla="*/ 351550 h 359930"/>
                          <a:gd name="connsiteX177" fmla="*/ 233754 w 1588057"/>
                          <a:gd name="connsiteY177" fmla="*/ 359931 h 359930"/>
                          <a:gd name="connsiteX178" fmla="*/ 190700 w 1588057"/>
                          <a:gd name="connsiteY178" fmla="*/ 351550 h 359930"/>
                          <a:gd name="connsiteX179" fmla="*/ 162342 w 1588057"/>
                          <a:gd name="connsiteY179" fmla="*/ 328014 h 359930"/>
                          <a:gd name="connsiteX180" fmla="*/ 152239 w 1588057"/>
                          <a:gd name="connsiteY180" fmla="*/ 292422 h 359930"/>
                          <a:gd name="connsiteX181" fmla="*/ 287600 w 1588057"/>
                          <a:gd name="connsiteY181" fmla="*/ 292422 h 359930"/>
                          <a:gd name="connsiteX182" fmla="*/ 273364 w 1588057"/>
                          <a:gd name="connsiteY182" fmla="*/ 260161 h 359930"/>
                          <a:gd name="connsiteX183" fmla="*/ 233754 w 1588057"/>
                          <a:gd name="connsiteY183" fmla="*/ 248565 h 359930"/>
                          <a:gd name="connsiteX184" fmla="*/ 194144 w 1588057"/>
                          <a:gd name="connsiteY184" fmla="*/ 260161 h 359930"/>
                          <a:gd name="connsiteX185" fmla="*/ 179908 w 1588057"/>
                          <a:gd name="connsiteY185" fmla="*/ 292422 h 359930"/>
                          <a:gd name="connsiteX186" fmla="*/ 194144 w 1588057"/>
                          <a:gd name="connsiteY186" fmla="*/ 324684 h 359930"/>
                          <a:gd name="connsiteX187" fmla="*/ 233754 w 1588057"/>
                          <a:gd name="connsiteY187" fmla="*/ 336280 h 359930"/>
                          <a:gd name="connsiteX188" fmla="*/ 273364 w 1588057"/>
                          <a:gd name="connsiteY188" fmla="*/ 324684 h 359930"/>
                          <a:gd name="connsiteX189" fmla="*/ 287600 w 1588057"/>
                          <a:gd name="connsiteY189" fmla="*/ 292422 h 359930"/>
                          <a:gd name="connsiteX190" fmla="*/ 392766 w 1588057"/>
                          <a:gd name="connsiteY190" fmla="*/ 292422 h 359930"/>
                          <a:gd name="connsiteX191" fmla="*/ 402870 w 1588057"/>
                          <a:gd name="connsiteY191" fmla="*/ 256946 h 359930"/>
                          <a:gd name="connsiteX192" fmla="*/ 431228 w 1588057"/>
                          <a:gd name="connsiteY192" fmla="*/ 233524 h 359930"/>
                          <a:gd name="connsiteX193" fmla="*/ 474282 w 1588057"/>
                          <a:gd name="connsiteY193" fmla="*/ 225143 h 359930"/>
                          <a:gd name="connsiteX194" fmla="*/ 517336 w 1588057"/>
                          <a:gd name="connsiteY194" fmla="*/ 233524 h 359930"/>
                          <a:gd name="connsiteX195" fmla="*/ 545694 w 1588057"/>
                          <a:gd name="connsiteY195" fmla="*/ 256946 h 359930"/>
                          <a:gd name="connsiteX196" fmla="*/ 555797 w 1588057"/>
                          <a:gd name="connsiteY196" fmla="*/ 292422 h 359930"/>
                          <a:gd name="connsiteX197" fmla="*/ 545694 w 1588057"/>
                          <a:gd name="connsiteY197" fmla="*/ 328014 h 359930"/>
                          <a:gd name="connsiteX198" fmla="*/ 517336 w 1588057"/>
                          <a:gd name="connsiteY198" fmla="*/ 351550 h 359930"/>
                          <a:gd name="connsiteX199" fmla="*/ 474282 w 1588057"/>
                          <a:gd name="connsiteY199" fmla="*/ 359931 h 359930"/>
                          <a:gd name="connsiteX200" fmla="*/ 431228 w 1588057"/>
                          <a:gd name="connsiteY200" fmla="*/ 351550 h 359930"/>
                          <a:gd name="connsiteX201" fmla="*/ 402870 w 1588057"/>
                          <a:gd name="connsiteY201" fmla="*/ 328014 h 359930"/>
                          <a:gd name="connsiteX202" fmla="*/ 392766 w 1588057"/>
                          <a:gd name="connsiteY202" fmla="*/ 292422 h 359930"/>
                          <a:gd name="connsiteX203" fmla="*/ 528128 w 1588057"/>
                          <a:gd name="connsiteY203" fmla="*/ 292422 h 359930"/>
                          <a:gd name="connsiteX204" fmla="*/ 513891 w 1588057"/>
                          <a:gd name="connsiteY204" fmla="*/ 260161 h 359930"/>
                          <a:gd name="connsiteX205" fmla="*/ 474282 w 1588057"/>
                          <a:gd name="connsiteY205" fmla="*/ 248565 h 359930"/>
                          <a:gd name="connsiteX206" fmla="*/ 434672 w 1588057"/>
                          <a:gd name="connsiteY206" fmla="*/ 260161 h 359930"/>
                          <a:gd name="connsiteX207" fmla="*/ 420436 w 1588057"/>
                          <a:gd name="connsiteY207" fmla="*/ 292422 h 359930"/>
                          <a:gd name="connsiteX208" fmla="*/ 434672 w 1588057"/>
                          <a:gd name="connsiteY208" fmla="*/ 324684 h 359930"/>
                          <a:gd name="connsiteX209" fmla="*/ 474282 w 1588057"/>
                          <a:gd name="connsiteY209" fmla="*/ 336280 h 359930"/>
                          <a:gd name="connsiteX210" fmla="*/ 513891 w 1588057"/>
                          <a:gd name="connsiteY210" fmla="*/ 324684 h 359930"/>
                          <a:gd name="connsiteX211" fmla="*/ 528128 w 1588057"/>
                          <a:gd name="connsiteY211" fmla="*/ 292422 h 359930"/>
                          <a:gd name="connsiteX212" fmla="*/ 580711 w 1588057"/>
                          <a:gd name="connsiteY212" fmla="*/ 305281 h 359930"/>
                          <a:gd name="connsiteX213" fmla="*/ 580711 w 1588057"/>
                          <a:gd name="connsiteY213" fmla="*/ 228243 h 359930"/>
                          <a:gd name="connsiteX214" fmla="*/ 605969 w 1588057"/>
                          <a:gd name="connsiteY214" fmla="*/ 228243 h 359930"/>
                          <a:gd name="connsiteX215" fmla="*/ 605969 w 1588057"/>
                          <a:gd name="connsiteY215" fmla="*/ 301837 h 359930"/>
                          <a:gd name="connsiteX216" fmla="*/ 616762 w 1588057"/>
                          <a:gd name="connsiteY216" fmla="*/ 327899 h 359930"/>
                          <a:gd name="connsiteX217" fmla="*/ 650631 w 1588057"/>
                          <a:gd name="connsiteY217" fmla="*/ 336280 h 359930"/>
                          <a:gd name="connsiteX218" fmla="*/ 684500 w 1588057"/>
                          <a:gd name="connsiteY218" fmla="*/ 327899 h 359930"/>
                          <a:gd name="connsiteX219" fmla="*/ 695292 w 1588057"/>
                          <a:gd name="connsiteY219" fmla="*/ 301837 h 359930"/>
                          <a:gd name="connsiteX220" fmla="*/ 695292 w 1588057"/>
                          <a:gd name="connsiteY220" fmla="*/ 228243 h 359930"/>
                          <a:gd name="connsiteX221" fmla="*/ 720550 w 1588057"/>
                          <a:gd name="connsiteY221" fmla="*/ 228243 h 359930"/>
                          <a:gd name="connsiteX222" fmla="*/ 720550 w 1588057"/>
                          <a:gd name="connsiteY222" fmla="*/ 305281 h 359930"/>
                          <a:gd name="connsiteX223" fmla="*/ 702410 w 1588057"/>
                          <a:gd name="connsiteY223" fmla="*/ 345579 h 359930"/>
                          <a:gd name="connsiteX224" fmla="*/ 650631 w 1588057"/>
                          <a:gd name="connsiteY224" fmla="*/ 359816 h 359930"/>
                          <a:gd name="connsiteX225" fmla="*/ 598736 w 1588057"/>
                          <a:gd name="connsiteY225" fmla="*/ 345579 h 359930"/>
                          <a:gd name="connsiteX226" fmla="*/ 580481 w 1588057"/>
                          <a:gd name="connsiteY226" fmla="*/ 305281 h 359930"/>
                          <a:gd name="connsiteX227" fmla="*/ 744086 w 1588057"/>
                          <a:gd name="connsiteY227" fmla="*/ 228243 h 359930"/>
                          <a:gd name="connsiteX228" fmla="*/ 886796 w 1588057"/>
                          <a:gd name="connsiteY228" fmla="*/ 228243 h 359930"/>
                          <a:gd name="connsiteX229" fmla="*/ 886796 w 1588057"/>
                          <a:gd name="connsiteY229" fmla="*/ 252009 h 359930"/>
                          <a:gd name="connsiteX230" fmla="*/ 828127 w 1588057"/>
                          <a:gd name="connsiteY230" fmla="*/ 252009 h 359930"/>
                          <a:gd name="connsiteX231" fmla="*/ 828127 w 1588057"/>
                          <a:gd name="connsiteY231" fmla="*/ 356716 h 359930"/>
                          <a:gd name="connsiteX232" fmla="*/ 802869 w 1588057"/>
                          <a:gd name="connsiteY232" fmla="*/ 356716 h 359930"/>
                          <a:gd name="connsiteX233" fmla="*/ 802869 w 1588057"/>
                          <a:gd name="connsiteY233" fmla="*/ 252009 h 359930"/>
                          <a:gd name="connsiteX234" fmla="*/ 744201 w 1588057"/>
                          <a:gd name="connsiteY234" fmla="*/ 252009 h 359930"/>
                          <a:gd name="connsiteX235" fmla="*/ 744201 w 1588057"/>
                          <a:gd name="connsiteY235" fmla="*/ 228243 h 359930"/>
                          <a:gd name="connsiteX236" fmla="*/ 912054 w 1588057"/>
                          <a:gd name="connsiteY236" fmla="*/ 228243 h 359930"/>
                          <a:gd name="connsiteX237" fmla="*/ 1000228 w 1588057"/>
                          <a:gd name="connsiteY237" fmla="*/ 228243 h 359930"/>
                          <a:gd name="connsiteX238" fmla="*/ 1035475 w 1588057"/>
                          <a:gd name="connsiteY238" fmla="*/ 238002 h 359930"/>
                          <a:gd name="connsiteX239" fmla="*/ 1048564 w 1588057"/>
                          <a:gd name="connsiteY239" fmla="*/ 265097 h 359930"/>
                          <a:gd name="connsiteX240" fmla="*/ 1040182 w 1588057"/>
                          <a:gd name="connsiteY240" fmla="*/ 288289 h 359930"/>
                          <a:gd name="connsiteX241" fmla="*/ 1017450 w 1588057"/>
                          <a:gd name="connsiteY241" fmla="*/ 300918 h 359930"/>
                          <a:gd name="connsiteX242" fmla="*/ 1031572 w 1588057"/>
                          <a:gd name="connsiteY242" fmla="*/ 308266 h 359930"/>
                          <a:gd name="connsiteX243" fmla="*/ 1040067 w 1588057"/>
                          <a:gd name="connsiteY243" fmla="*/ 324110 h 359930"/>
                          <a:gd name="connsiteX244" fmla="*/ 1050400 w 1588057"/>
                          <a:gd name="connsiteY244" fmla="*/ 356716 h 359930"/>
                          <a:gd name="connsiteX245" fmla="*/ 1023535 w 1588057"/>
                          <a:gd name="connsiteY245" fmla="*/ 356716 h 359930"/>
                          <a:gd name="connsiteX246" fmla="*/ 1015728 w 1588057"/>
                          <a:gd name="connsiteY246" fmla="*/ 331573 h 359930"/>
                          <a:gd name="connsiteX247" fmla="*/ 1009413 w 1588057"/>
                          <a:gd name="connsiteY247" fmla="*/ 318484 h 359930"/>
                          <a:gd name="connsiteX248" fmla="*/ 998621 w 1588057"/>
                          <a:gd name="connsiteY248" fmla="*/ 312055 h 359930"/>
                          <a:gd name="connsiteX249" fmla="*/ 979677 w 1588057"/>
                          <a:gd name="connsiteY249" fmla="*/ 310218 h 359930"/>
                          <a:gd name="connsiteX250" fmla="*/ 937312 w 1588057"/>
                          <a:gd name="connsiteY250" fmla="*/ 310218 h 359930"/>
                          <a:gd name="connsiteX251" fmla="*/ 937312 w 1588057"/>
                          <a:gd name="connsiteY251" fmla="*/ 356601 h 359930"/>
                          <a:gd name="connsiteX252" fmla="*/ 912054 w 1588057"/>
                          <a:gd name="connsiteY252" fmla="*/ 356601 h 359930"/>
                          <a:gd name="connsiteX253" fmla="*/ 912054 w 1588057"/>
                          <a:gd name="connsiteY253" fmla="*/ 228128 h 359930"/>
                          <a:gd name="connsiteX254" fmla="*/ 1021009 w 1588057"/>
                          <a:gd name="connsiteY254" fmla="*/ 269460 h 359930"/>
                          <a:gd name="connsiteX255" fmla="*/ 1015154 w 1588057"/>
                          <a:gd name="connsiteY255" fmla="*/ 256372 h 359930"/>
                          <a:gd name="connsiteX256" fmla="*/ 998736 w 1588057"/>
                          <a:gd name="connsiteY256" fmla="*/ 251665 h 359930"/>
                          <a:gd name="connsiteX257" fmla="*/ 937312 w 1588057"/>
                          <a:gd name="connsiteY257" fmla="*/ 251665 h 359930"/>
                          <a:gd name="connsiteX258" fmla="*/ 937312 w 1588057"/>
                          <a:gd name="connsiteY258" fmla="*/ 287371 h 359930"/>
                          <a:gd name="connsiteX259" fmla="*/ 998736 w 1588057"/>
                          <a:gd name="connsiteY259" fmla="*/ 287371 h 359930"/>
                          <a:gd name="connsiteX260" fmla="*/ 1015154 w 1588057"/>
                          <a:gd name="connsiteY260" fmla="*/ 282663 h 359930"/>
                          <a:gd name="connsiteX261" fmla="*/ 1021009 w 1588057"/>
                          <a:gd name="connsiteY261" fmla="*/ 269575 h 359930"/>
                          <a:gd name="connsiteX262" fmla="*/ 1075085 w 1588057"/>
                          <a:gd name="connsiteY262" fmla="*/ 305281 h 359930"/>
                          <a:gd name="connsiteX263" fmla="*/ 1075085 w 1588057"/>
                          <a:gd name="connsiteY263" fmla="*/ 228243 h 359930"/>
                          <a:gd name="connsiteX264" fmla="*/ 1100343 w 1588057"/>
                          <a:gd name="connsiteY264" fmla="*/ 228243 h 359930"/>
                          <a:gd name="connsiteX265" fmla="*/ 1100343 w 1588057"/>
                          <a:gd name="connsiteY265" fmla="*/ 301837 h 359930"/>
                          <a:gd name="connsiteX266" fmla="*/ 1111135 w 1588057"/>
                          <a:gd name="connsiteY266" fmla="*/ 327899 h 359930"/>
                          <a:gd name="connsiteX267" fmla="*/ 1145004 w 1588057"/>
                          <a:gd name="connsiteY267" fmla="*/ 336280 h 359930"/>
                          <a:gd name="connsiteX268" fmla="*/ 1178873 w 1588057"/>
                          <a:gd name="connsiteY268" fmla="*/ 327899 h 359930"/>
                          <a:gd name="connsiteX269" fmla="*/ 1189666 w 1588057"/>
                          <a:gd name="connsiteY269" fmla="*/ 301837 h 359930"/>
                          <a:gd name="connsiteX270" fmla="*/ 1189666 w 1588057"/>
                          <a:gd name="connsiteY270" fmla="*/ 228243 h 359930"/>
                          <a:gd name="connsiteX271" fmla="*/ 1214924 w 1588057"/>
                          <a:gd name="connsiteY271" fmla="*/ 228243 h 359930"/>
                          <a:gd name="connsiteX272" fmla="*/ 1214924 w 1588057"/>
                          <a:gd name="connsiteY272" fmla="*/ 305281 h 359930"/>
                          <a:gd name="connsiteX273" fmla="*/ 1196784 w 1588057"/>
                          <a:gd name="connsiteY273" fmla="*/ 345579 h 359930"/>
                          <a:gd name="connsiteX274" fmla="*/ 1145004 w 1588057"/>
                          <a:gd name="connsiteY274" fmla="*/ 359816 h 359930"/>
                          <a:gd name="connsiteX275" fmla="*/ 1093110 w 1588057"/>
                          <a:gd name="connsiteY275" fmla="*/ 345579 h 359930"/>
                          <a:gd name="connsiteX276" fmla="*/ 1074855 w 1588057"/>
                          <a:gd name="connsiteY276" fmla="*/ 305281 h 359930"/>
                          <a:gd name="connsiteX277" fmla="*/ 1246152 w 1588057"/>
                          <a:gd name="connsiteY277" fmla="*/ 228243 h 359930"/>
                          <a:gd name="connsiteX278" fmla="*/ 1272788 w 1588057"/>
                          <a:gd name="connsiteY278" fmla="*/ 228243 h 359930"/>
                          <a:gd name="connsiteX279" fmla="*/ 1365785 w 1588057"/>
                          <a:gd name="connsiteY279" fmla="*/ 323880 h 359930"/>
                          <a:gd name="connsiteX280" fmla="*/ 1365785 w 1588057"/>
                          <a:gd name="connsiteY280" fmla="*/ 228243 h 359930"/>
                          <a:gd name="connsiteX281" fmla="*/ 1391043 w 1588057"/>
                          <a:gd name="connsiteY281" fmla="*/ 228243 h 359930"/>
                          <a:gd name="connsiteX282" fmla="*/ 1391043 w 1588057"/>
                          <a:gd name="connsiteY282" fmla="*/ 343283 h 359930"/>
                          <a:gd name="connsiteX283" fmla="*/ 1377610 w 1588057"/>
                          <a:gd name="connsiteY283" fmla="*/ 356716 h 359930"/>
                          <a:gd name="connsiteX284" fmla="*/ 1364407 w 1588057"/>
                          <a:gd name="connsiteY284" fmla="*/ 356716 h 359930"/>
                          <a:gd name="connsiteX285" fmla="*/ 1271411 w 1588057"/>
                          <a:gd name="connsiteY285" fmla="*/ 260964 h 359930"/>
                          <a:gd name="connsiteX286" fmla="*/ 1271411 w 1588057"/>
                          <a:gd name="connsiteY286" fmla="*/ 356716 h 359930"/>
                          <a:gd name="connsiteX287" fmla="*/ 1246152 w 1588057"/>
                          <a:gd name="connsiteY287" fmla="*/ 356716 h 359930"/>
                          <a:gd name="connsiteX288" fmla="*/ 1246152 w 1588057"/>
                          <a:gd name="connsiteY288" fmla="*/ 228243 h 35993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  <a:cxn ang="0">
                            <a:pos x="connsiteX154" y="connsiteY154"/>
                          </a:cxn>
                          <a:cxn ang="0">
                            <a:pos x="connsiteX155" y="connsiteY155"/>
                          </a:cxn>
                          <a:cxn ang="0">
                            <a:pos x="connsiteX156" y="connsiteY156"/>
                          </a:cxn>
                          <a:cxn ang="0">
                            <a:pos x="connsiteX157" y="connsiteY157"/>
                          </a:cxn>
                          <a:cxn ang="0">
                            <a:pos x="connsiteX158" y="connsiteY158"/>
                          </a:cxn>
                          <a:cxn ang="0">
                            <a:pos x="connsiteX159" y="connsiteY159"/>
                          </a:cxn>
                          <a:cxn ang="0">
                            <a:pos x="connsiteX160" y="connsiteY160"/>
                          </a:cxn>
                          <a:cxn ang="0">
                            <a:pos x="connsiteX161" y="connsiteY161"/>
                          </a:cxn>
                          <a:cxn ang="0">
                            <a:pos x="connsiteX162" y="connsiteY162"/>
                          </a:cxn>
                          <a:cxn ang="0">
                            <a:pos x="connsiteX163" y="connsiteY163"/>
                          </a:cxn>
                          <a:cxn ang="0">
                            <a:pos x="connsiteX164" y="connsiteY164"/>
                          </a:cxn>
                          <a:cxn ang="0">
                            <a:pos x="connsiteX165" y="connsiteY165"/>
                          </a:cxn>
                          <a:cxn ang="0">
                            <a:pos x="connsiteX166" y="connsiteY166"/>
                          </a:cxn>
                          <a:cxn ang="0">
                            <a:pos x="connsiteX167" y="connsiteY167"/>
                          </a:cxn>
                          <a:cxn ang="0">
                            <a:pos x="connsiteX168" y="connsiteY168"/>
                          </a:cxn>
                          <a:cxn ang="0">
                            <a:pos x="connsiteX169" y="connsiteY169"/>
                          </a:cxn>
                          <a:cxn ang="0">
                            <a:pos x="connsiteX170" y="connsiteY170"/>
                          </a:cxn>
                          <a:cxn ang="0">
                            <a:pos x="connsiteX171" y="connsiteY171"/>
                          </a:cxn>
                          <a:cxn ang="0">
                            <a:pos x="connsiteX172" y="connsiteY172"/>
                          </a:cxn>
                          <a:cxn ang="0">
                            <a:pos x="connsiteX173" y="connsiteY173"/>
                          </a:cxn>
                          <a:cxn ang="0">
                            <a:pos x="connsiteX174" y="connsiteY174"/>
                          </a:cxn>
                          <a:cxn ang="0">
                            <a:pos x="connsiteX175" y="connsiteY175"/>
                          </a:cxn>
                          <a:cxn ang="0">
                            <a:pos x="connsiteX176" y="connsiteY176"/>
                          </a:cxn>
                          <a:cxn ang="0">
                            <a:pos x="connsiteX177" y="connsiteY177"/>
                          </a:cxn>
                          <a:cxn ang="0">
                            <a:pos x="connsiteX178" y="connsiteY178"/>
                          </a:cxn>
                          <a:cxn ang="0">
                            <a:pos x="connsiteX179" y="connsiteY179"/>
                          </a:cxn>
                          <a:cxn ang="0">
                            <a:pos x="connsiteX180" y="connsiteY180"/>
                          </a:cxn>
                          <a:cxn ang="0">
                            <a:pos x="connsiteX181" y="connsiteY181"/>
                          </a:cxn>
                          <a:cxn ang="0">
                            <a:pos x="connsiteX182" y="connsiteY182"/>
                          </a:cxn>
                          <a:cxn ang="0">
                            <a:pos x="connsiteX183" y="connsiteY183"/>
                          </a:cxn>
                          <a:cxn ang="0">
                            <a:pos x="connsiteX184" y="connsiteY184"/>
                          </a:cxn>
                          <a:cxn ang="0">
                            <a:pos x="connsiteX185" y="connsiteY185"/>
                          </a:cxn>
                          <a:cxn ang="0">
                            <a:pos x="connsiteX186" y="connsiteY186"/>
                          </a:cxn>
                          <a:cxn ang="0">
                            <a:pos x="connsiteX187" y="connsiteY187"/>
                          </a:cxn>
                          <a:cxn ang="0">
                            <a:pos x="connsiteX188" y="connsiteY188"/>
                          </a:cxn>
                          <a:cxn ang="0">
                            <a:pos x="connsiteX189" y="connsiteY189"/>
                          </a:cxn>
                          <a:cxn ang="0">
                            <a:pos x="connsiteX190" y="connsiteY190"/>
                          </a:cxn>
                          <a:cxn ang="0">
                            <a:pos x="connsiteX191" y="connsiteY191"/>
                          </a:cxn>
                          <a:cxn ang="0">
                            <a:pos x="connsiteX192" y="connsiteY192"/>
                          </a:cxn>
                          <a:cxn ang="0">
                            <a:pos x="connsiteX193" y="connsiteY193"/>
                          </a:cxn>
                          <a:cxn ang="0">
                            <a:pos x="connsiteX194" y="connsiteY194"/>
                          </a:cxn>
                          <a:cxn ang="0">
                            <a:pos x="connsiteX195" y="connsiteY195"/>
                          </a:cxn>
                          <a:cxn ang="0">
                            <a:pos x="connsiteX196" y="connsiteY196"/>
                          </a:cxn>
                          <a:cxn ang="0">
                            <a:pos x="connsiteX197" y="connsiteY197"/>
                          </a:cxn>
                          <a:cxn ang="0">
                            <a:pos x="connsiteX198" y="connsiteY198"/>
                          </a:cxn>
                          <a:cxn ang="0">
                            <a:pos x="connsiteX199" y="connsiteY199"/>
                          </a:cxn>
                          <a:cxn ang="0">
                            <a:pos x="connsiteX200" y="connsiteY200"/>
                          </a:cxn>
                          <a:cxn ang="0">
                            <a:pos x="connsiteX201" y="connsiteY201"/>
                          </a:cxn>
                          <a:cxn ang="0">
                            <a:pos x="connsiteX202" y="connsiteY202"/>
                          </a:cxn>
                          <a:cxn ang="0">
                            <a:pos x="connsiteX203" y="connsiteY203"/>
                          </a:cxn>
                          <a:cxn ang="0">
                            <a:pos x="connsiteX204" y="connsiteY204"/>
                          </a:cxn>
                          <a:cxn ang="0">
                            <a:pos x="connsiteX205" y="connsiteY205"/>
                          </a:cxn>
                          <a:cxn ang="0">
                            <a:pos x="connsiteX206" y="connsiteY206"/>
                          </a:cxn>
                          <a:cxn ang="0">
                            <a:pos x="connsiteX207" y="connsiteY207"/>
                          </a:cxn>
                          <a:cxn ang="0">
                            <a:pos x="connsiteX208" y="connsiteY208"/>
                          </a:cxn>
                          <a:cxn ang="0">
                            <a:pos x="connsiteX209" y="connsiteY209"/>
                          </a:cxn>
                          <a:cxn ang="0">
                            <a:pos x="connsiteX210" y="connsiteY210"/>
                          </a:cxn>
                          <a:cxn ang="0">
                            <a:pos x="connsiteX211" y="connsiteY211"/>
                          </a:cxn>
                          <a:cxn ang="0">
                            <a:pos x="connsiteX212" y="connsiteY212"/>
                          </a:cxn>
                          <a:cxn ang="0">
                            <a:pos x="connsiteX213" y="connsiteY213"/>
                          </a:cxn>
                          <a:cxn ang="0">
                            <a:pos x="connsiteX214" y="connsiteY214"/>
                          </a:cxn>
                          <a:cxn ang="0">
                            <a:pos x="connsiteX215" y="connsiteY215"/>
                          </a:cxn>
                          <a:cxn ang="0">
                            <a:pos x="connsiteX216" y="connsiteY216"/>
                          </a:cxn>
                          <a:cxn ang="0">
                            <a:pos x="connsiteX217" y="connsiteY217"/>
                          </a:cxn>
                          <a:cxn ang="0">
                            <a:pos x="connsiteX218" y="connsiteY218"/>
                          </a:cxn>
                          <a:cxn ang="0">
                            <a:pos x="connsiteX219" y="connsiteY219"/>
                          </a:cxn>
                          <a:cxn ang="0">
                            <a:pos x="connsiteX220" y="connsiteY220"/>
                          </a:cxn>
                          <a:cxn ang="0">
                            <a:pos x="connsiteX221" y="connsiteY221"/>
                          </a:cxn>
                          <a:cxn ang="0">
                            <a:pos x="connsiteX222" y="connsiteY222"/>
                          </a:cxn>
                          <a:cxn ang="0">
                            <a:pos x="connsiteX223" y="connsiteY223"/>
                          </a:cxn>
                          <a:cxn ang="0">
                            <a:pos x="connsiteX224" y="connsiteY224"/>
                          </a:cxn>
                          <a:cxn ang="0">
                            <a:pos x="connsiteX225" y="connsiteY225"/>
                          </a:cxn>
                          <a:cxn ang="0">
                            <a:pos x="connsiteX226" y="connsiteY226"/>
                          </a:cxn>
                          <a:cxn ang="0">
                            <a:pos x="connsiteX227" y="connsiteY227"/>
                          </a:cxn>
                          <a:cxn ang="0">
                            <a:pos x="connsiteX228" y="connsiteY228"/>
                          </a:cxn>
                          <a:cxn ang="0">
                            <a:pos x="connsiteX229" y="connsiteY229"/>
                          </a:cxn>
                          <a:cxn ang="0">
                            <a:pos x="connsiteX230" y="connsiteY230"/>
                          </a:cxn>
                          <a:cxn ang="0">
                            <a:pos x="connsiteX231" y="connsiteY231"/>
                          </a:cxn>
                          <a:cxn ang="0">
                            <a:pos x="connsiteX232" y="connsiteY232"/>
                          </a:cxn>
                          <a:cxn ang="0">
                            <a:pos x="connsiteX233" y="connsiteY233"/>
                          </a:cxn>
                          <a:cxn ang="0">
                            <a:pos x="connsiteX234" y="connsiteY234"/>
                          </a:cxn>
                          <a:cxn ang="0">
                            <a:pos x="connsiteX235" y="connsiteY235"/>
                          </a:cxn>
                          <a:cxn ang="0">
                            <a:pos x="connsiteX236" y="connsiteY236"/>
                          </a:cxn>
                          <a:cxn ang="0">
                            <a:pos x="connsiteX237" y="connsiteY237"/>
                          </a:cxn>
                          <a:cxn ang="0">
                            <a:pos x="connsiteX238" y="connsiteY238"/>
                          </a:cxn>
                          <a:cxn ang="0">
                            <a:pos x="connsiteX239" y="connsiteY239"/>
                          </a:cxn>
                          <a:cxn ang="0">
                            <a:pos x="connsiteX240" y="connsiteY240"/>
                          </a:cxn>
                          <a:cxn ang="0">
                            <a:pos x="connsiteX241" y="connsiteY241"/>
                          </a:cxn>
                          <a:cxn ang="0">
                            <a:pos x="connsiteX242" y="connsiteY242"/>
                          </a:cxn>
                          <a:cxn ang="0">
                            <a:pos x="connsiteX243" y="connsiteY243"/>
                          </a:cxn>
                          <a:cxn ang="0">
                            <a:pos x="connsiteX244" y="connsiteY244"/>
                          </a:cxn>
                          <a:cxn ang="0">
                            <a:pos x="connsiteX245" y="connsiteY245"/>
                          </a:cxn>
                          <a:cxn ang="0">
                            <a:pos x="connsiteX246" y="connsiteY246"/>
                          </a:cxn>
                          <a:cxn ang="0">
                            <a:pos x="connsiteX247" y="connsiteY247"/>
                          </a:cxn>
                          <a:cxn ang="0">
                            <a:pos x="connsiteX248" y="connsiteY248"/>
                          </a:cxn>
                          <a:cxn ang="0">
                            <a:pos x="connsiteX249" y="connsiteY249"/>
                          </a:cxn>
                          <a:cxn ang="0">
                            <a:pos x="connsiteX250" y="connsiteY250"/>
                          </a:cxn>
                          <a:cxn ang="0">
                            <a:pos x="connsiteX251" y="connsiteY251"/>
                          </a:cxn>
                          <a:cxn ang="0">
                            <a:pos x="connsiteX252" y="connsiteY252"/>
                          </a:cxn>
                          <a:cxn ang="0">
                            <a:pos x="connsiteX253" y="connsiteY253"/>
                          </a:cxn>
                          <a:cxn ang="0">
                            <a:pos x="connsiteX254" y="connsiteY254"/>
                          </a:cxn>
                          <a:cxn ang="0">
                            <a:pos x="connsiteX255" y="connsiteY255"/>
                          </a:cxn>
                          <a:cxn ang="0">
                            <a:pos x="connsiteX256" y="connsiteY256"/>
                          </a:cxn>
                          <a:cxn ang="0">
                            <a:pos x="connsiteX257" y="connsiteY257"/>
                          </a:cxn>
                          <a:cxn ang="0">
                            <a:pos x="connsiteX258" y="connsiteY258"/>
                          </a:cxn>
                          <a:cxn ang="0">
                            <a:pos x="connsiteX259" y="connsiteY259"/>
                          </a:cxn>
                          <a:cxn ang="0">
                            <a:pos x="connsiteX260" y="connsiteY260"/>
                          </a:cxn>
                          <a:cxn ang="0">
                            <a:pos x="connsiteX261" y="connsiteY261"/>
                          </a:cxn>
                          <a:cxn ang="0">
                            <a:pos x="connsiteX262" y="connsiteY262"/>
                          </a:cxn>
                          <a:cxn ang="0">
                            <a:pos x="connsiteX263" y="connsiteY263"/>
                          </a:cxn>
                          <a:cxn ang="0">
                            <a:pos x="connsiteX264" y="connsiteY264"/>
                          </a:cxn>
                          <a:cxn ang="0">
                            <a:pos x="connsiteX265" y="connsiteY265"/>
                          </a:cxn>
                          <a:cxn ang="0">
                            <a:pos x="connsiteX266" y="connsiteY266"/>
                          </a:cxn>
                          <a:cxn ang="0">
                            <a:pos x="connsiteX267" y="connsiteY267"/>
                          </a:cxn>
                          <a:cxn ang="0">
                            <a:pos x="connsiteX268" y="connsiteY268"/>
                          </a:cxn>
                          <a:cxn ang="0">
                            <a:pos x="connsiteX269" y="connsiteY269"/>
                          </a:cxn>
                          <a:cxn ang="0">
                            <a:pos x="connsiteX270" y="connsiteY270"/>
                          </a:cxn>
                          <a:cxn ang="0">
                            <a:pos x="connsiteX271" y="connsiteY271"/>
                          </a:cxn>
                          <a:cxn ang="0">
                            <a:pos x="connsiteX272" y="connsiteY272"/>
                          </a:cxn>
                          <a:cxn ang="0">
                            <a:pos x="connsiteX273" y="connsiteY273"/>
                          </a:cxn>
                          <a:cxn ang="0">
                            <a:pos x="connsiteX274" y="connsiteY274"/>
                          </a:cxn>
                          <a:cxn ang="0">
                            <a:pos x="connsiteX275" y="connsiteY275"/>
                          </a:cxn>
                          <a:cxn ang="0">
                            <a:pos x="connsiteX276" y="connsiteY276"/>
                          </a:cxn>
                          <a:cxn ang="0">
                            <a:pos x="connsiteX277" y="connsiteY277"/>
                          </a:cxn>
                          <a:cxn ang="0">
                            <a:pos x="connsiteX278" y="connsiteY278"/>
                          </a:cxn>
                          <a:cxn ang="0">
                            <a:pos x="connsiteX279" y="connsiteY279"/>
                          </a:cxn>
                          <a:cxn ang="0">
                            <a:pos x="connsiteX280" y="connsiteY280"/>
                          </a:cxn>
                          <a:cxn ang="0">
                            <a:pos x="connsiteX281" y="connsiteY281"/>
                          </a:cxn>
                          <a:cxn ang="0">
                            <a:pos x="connsiteX282" y="connsiteY282"/>
                          </a:cxn>
                          <a:cxn ang="0">
                            <a:pos x="connsiteX283" y="connsiteY283"/>
                          </a:cxn>
                          <a:cxn ang="0">
                            <a:pos x="connsiteX284" y="connsiteY284"/>
                          </a:cxn>
                          <a:cxn ang="0">
                            <a:pos x="connsiteX285" y="connsiteY285"/>
                          </a:cxn>
                          <a:cxn ang="0">
                            <a:pos x="connsiteX286" y="connsiteY286"/>
                          </a:cxn>
                          <a:cxn ang="0">
                            <a:pos x="connsiteX287" y="connsiteY287"/>
                          </a:cxn>
                          <a:cxn ang="0">
                            <a:pos x="connsiteX288" y="connsiteY288"/>
                          </a:cxn>
                        </a:cxnLst>
                        <a:rect l="l" t="t" r="r" b="b"/>
                        <a:pathLst>
                          <a:path w="1588057" h="359930">
                            <a:moveTo>
                              <a:pt x="7692" y="3100"/>
                            </a:moveTo>
                            <a:lnTo>
                              <a:pt x="129851" y="3100"/>
                            </a:lnTo>
                            <a:lnTo>
                              <a:pt x="129851" y="26521"/>
                            </a:lnTo>
                            <a:lnTo>
                              <a:pt x="32951" y="26521"/>
                            </a:lnTo>
                            <a:lnTo>
                              <a:pt x="32951" y="54879"/>
                            </a:lnTo>
                            <a:lnTo>
                              <a:pt x="121125" y="54879"/>
                            </a:lnTo>
                            <a:lnTo>
                              <a:pt x="121125" y="77841"/>
                            </a:lnTo>
                            <a:lnTo>
                              <a:pt x="32951" y="77841"/>
                            </a:lnTo>
                            <a:lnTo>
                              <a:pt x="32951" y="108151"/>
                            </a:lnTo>
                            <a:lnTo>
                              <a:pt x="129851" y="108151"/>
                            </a:lnTo>
                            <a:lnTo>
                              <a:pt x="129851" y="131573"/>
                            </a:lnTo>
                            <a:lnTo>
                              <a:pt x="7692" y="131573"/>
                            </a:lnTo>
                            <a:lnTo>
                              <a:pt x="7692" y="3100"/>
                            </a:lnTo>
                            <a:close/>
                            <a:moveTo>
                              <a:pt x="159012" y="3100"/>
                            </a:moveTo>
                            <a:lnTo>
                              <a:pt x="185648" y="3100"/>
                            </a:lnTo>
                            <a:lnTo>
                              <a:pt x="278645" y="98737"/>
                            </a:lnTo>
                            <a:lnTo>
                              <a:pt x="278645" y="3100"/>
                            </a:lnTo>
                            <a:lnTo>
                              <a:pt x="303903" y="3100"/>
                            </a:lnTo>
                            <a:lnTo>
                              <a:pt x="303903" y="118140"/>
                            </a:lnTo>
                            <a:cubicBezTo>
                              <a:pt x="303903" y="127095"/>
                              <a:pt x="299426" y="131573"/>
                              <a:pt x="290470" y="131573"/>
                            </a:cubicBezTo>
                            <a:lnTo>
                              <a:pt x="277267" y="131573"/>
                            </a:lnTo>
                            <a:lnTo>
                              <a:pt x="184271" y="35821"/>
                            </a:lnTo>
                            <a:lnTo>
                              <a:pt x="184271" y="131573"/>
                            </a:lnTo>
                            <a:lnTo>
                              <a:pt x="159012" y="131573"/>
                            </a:lnTo>
                            <a:lnTo>
                              <a:pt x="159012" y="3100"/>
                            </a:lnTo>
                            <a:close/>
                            <a:moveTo>
                              <a:pt x="330769" y="67164"/>
                            </a:moveTo>
                            <a:cubicBezTo>
                              <a:pt x="330769" y="53387"/>
                              <a:pt x="334213" y="41447"/>
                              <a:pt x="340987" y="31343"/>
                            </a:cubicBezTo>
                            <a:cubicBezTo>
                              <a:pt x="347876" y="21355"/>
                              <a:pt x="357520" y="13548"/>
                              <a:pt x="370264" y="8152"/>
                            </a:cubicBezTo>
                            <a:cubicBezTo>
                              <a:pt x="382893" y="2755"/>
                              <a:pt x="397818" y="0"/>
                              <a:pt x="414925" y="0"/>
                            </a:cubicBezTo>
                            <a:cubicBezTo>
                              <a:pt x="429735" y="0"/>
                              <a:pt x="443053" y="2067"/>
                              <a:pt x="454764" y="6200"/>
                            </a:cubicBezTo>
                            <a:cubicBezTo>
                              <a:pt x="466475" y="10333"/>
                              <a:pt x="476348" y="16418"/>
                              <a:pt x="484155" y="24340"/>
                            </a:cubicBezTo>
                            <a:lnTo>
                              <a:pt x="466934" y="42939"/>
                            </a:lnTo>
                            <a:cubicBezTo>
                              <a:pt x="460045" y="36395"/>
                              <a:pt x="452238" y="31573"/>
                              <a:pt x="443398" y="28243"/>
                            </a:cubicBezTo>
                            <a:cubicBezTo>
                              <a:pt x="434672" y="25029"/>
                              <a:pt x="424684" y="23307"/>
                              <a:pt x="413547" y="23307"/>
                            </a:cubicBezTo>
                            <a:cubicBezTo>
                              <a:pt x="395866" y="23307"/>
                              <a:pt x="382319" y="27095"/>
                              <a:pt x="372675" y="34673"/>
                            </a:cubicBezTo>
                            <a:cubicBezTo>
                              <a:pt x="363031" y="42250"/>
                              <a:pt x="358323" y="53042"/>
                              <a:pt x="358323" y="66934"/>
                            </a:cubicBezTo>
                            <a:cubicBezTo>
                              <a:pt x="358323" y="80827"/>
                              <a:pt x="363375" y="92308"/>
                              <a:pt x="373363" y="100115"/>
                            </a:cubicBezTo>
                            <a:cubicBezTo>
                              <a:pt x="383352" y="107922"/>
                              <a:pt x="398048" y="111825"/>
                              <a:pt x="417336" y="111825"/>
                            </a:cubicBezTo>
                            <a:cubicBezTo>
                              <a:pt x="424569" y="111825"/>
                              <a:pt x="432146" y="111137"/>
                              <a:pt x="439839" y="109874"/>
                            </a:cubicBezTo>
                            <a:cubicBezTo>
                              <a:pt x="447531" y="108611"/>
                              <a:pt x="455223" y="106314"/>
                              <a:pt x="462916" y="103215"/>
                            </a:cubicBezTo>
                            <a:lnTo>
                              <a:pt x="462916" y="83697"/>
                            </a:lnTo>
                            <a:lnTo>
                              <a:pt x="408610" y="83697"/>
                            </a:lnTo>
                            <a:lnTo>
                              <a:pt x="408610" y="61079"/>
                            </a:lnTo>
                            <a:lnTo>
                              <a:pt x="472330" y="61079"/>
                            </a:lnTo>
                            <a:cubicBezTo>
                              <a:pt x="481974" y="61079"/>
                              <a:pt x="486681" y="66016"/>
                              <a:pt x="486681" y="76005"/>
                            </a:cubicBezTo>
                            <a:lnTo>
                              <a:pt x="486681" y="117451"/>
                            </a:lnTo>
                            <a:cubicBezTo>
                              <a:pt x="475774" y="122962"/>
                              <a:pt x="464753" y="127210"/>
                              <a:pt x="453501" y="130080"/>
                            </a:cubicBezTo>
                            <a:cubicBezTo>
                              <a:pt x="442250" y="133065"/>
                              <a:pt x="429965" y="134443"/>
                              <a:pt x="416532" y="134443"/>
                            </a:cubicBezTo>
                            <a:cubicBezTo>
                              <a:pt x="398851" y="134443"/>
                              <a:pt x="383696" y="131802"/>
                              <a:pt x="370838" y="126406"/>
                            </a:cubicBezTo>
                            <a:cubicBezTo>
                              <a:pt x="357979" y="121010"/>
                              <a:pt x="348105" y="113318"/>
                              <a:pt x="341102" y="103215"/>
                            </a:cubicBezTo>
                            <a:cubicBezTo>
                              <a:pt x="334098" y="93111"/>
                              <a:pt x="330654" y="81056"/>
                              <a:pt x="330654" y="66934"/>
                            </a:cubicBezTo>
                            <a:close/>
                            <a:moveTo>
                              <a:pt x="511021" y="108955"/>
                            </a:moveTo>
                            <a:lnTo>
                              <a:pt x="547416" y="108955"/>
                            </a:lnTo>
                            <a:lnTo>
                              <a:pt x="547416" y="25718"/>
                            </a:lnTo>
                            <a:lnTo>
                              <a:pt x="511021" y="25718"/>
                            </a:lnTo>
                            <a:lnTo>
                              <a:pt x="511021" y="3100"/>
                            </a:lnTo>
                            <a:lnTo>
                              <a:pt x="609184" y="3100"/>
                            </a:lnTo>
                            <a:lnTo>
                              <a:pt x="609184" y="25718"/>
                            </a:lnTo>
                            <a:lnTo>
                              <a:pt x="572789" y="25718"/>
                            </a:lnTo>
                            <a:lnTo>
                              <a:pt x="572789" y="108955"/>
                            </a:lnTo>
                            <a:lnTo>
                              <a:pt x="609184" y="108955"/>
                            </a:lnTo>
                            <a:lnTo>
                              <a:pt x="609184" y="131573"/>
                            </a:lnTo>
                            <a:lnTo>
                              <a:pt x="511021" y="131573"/>
                            </a:lnTo>
                            <a:lnTo>
                              <a:pt x="511021" y="108955"/>
                            </a:lnTo>
                            <a:close/>
                            <a:moveTo>
                              <a:pt x="637198" y="3100"/>
                            </a:moveTo>
                            <a:lnTo>
                              <a:pt x="663834" y="3100"/>
                            </a:lnTo>
                            <a:lnTo>
                              <a:pt x="756830" y="98737"/>
                            </a:lnTo>
                            <a:lnTo>
                              <a:pt x="756830" y="3100"/>
                            </a:lnTo>
                            <a:lnTo>
                              <a:pt x="782089" y="3100"/>
                            </a:lnTo>
                            <a:lnTo>
                              <a:pt x="782089" y="118140"/>
                            </a:lnTo>
                            <a:cubicBezTo>
                              <a:pt x="782089" y="127095"/>
                              <a:pt x="777611" y="131573"/>
                              <a:pt x="768656" y="131573"/>
                            </a:cubicBezTo>
                            <a:lnTo>
                              <a:pt x="755453" y="131573"/>
                            </a:lnTo>
                            <a:lnTo>
                              <a:pt x="662456" y="35821"/>
                            </a:lnTo>
                            <a:lnTo>
                              <a:pt x="662456" y="131573"/>
                            </a:lnTo>
                            <a:lnTo>
                              <a:pt x="637198" y="131573"/>
                            </a:lnTo>
                            <a:lnTo>
                              <a:pt x="637198" y="3100"/>
                            </a:lnTo>
                            <a:close/>
                            <a:moveTo>
                              <a:pt x="815269" y="3100"/>
                            </a:moveTo>
                            <a:lnTo>
                              <a:pt x="937427" y="3100"/>
                            </a:lnTo>
                            <a:lnTo>
                              <a:pt x="937427" y="26521"/>
                            </a:lnTo>
                            <a:lnTo>
                              <a:pt x="840527" y="26521"/>
                            </a:lnTo>
                            <a:lnTo>
                              <a:pt x="840527" y="54879"/>
                            </a:lnTo>
                            <a:lnTo>
                              <a:pt x="928701" y="54879"/>
                            </a:lnTo>
                            <a:lnTo>
                              <a:pt x="928701" y="77841"/>
                            </a:lnTo>
                            <a:lnTo>
                              <a:pt x="840527" y="77841"/>
                            </a:lnTo>
                            <a:lnTo>
                              <a:pt x="840527" y="108151"/>
                            </a:lnTo>
                            <a:lnTo>
                              <a:pt x="937427" y="108151"/>
                            </a:lnTo>
                            <a:lnTo>
                              <a:pt x="937427" y="131573"/>
                            </a:lnTo>
                            <a:lnTo>
                              <a:pt x="815269" y="131573"/>
                            </a:lnTo>
                            <a:lnTo>
                              <a:pt x="815269" y="3100"/>
                            </a:lnTo>
                            <a:close/>
                            <a:moveTo>
                              <a:pt x="966474" y="3100"/>
                            </a:moveTo>
                            <a:lnTo>
                              <a:pt x="1088632" y="3100"/>
                            </a:lnTo>
                            <a:lnTo>
                              <a:pt x="1088632" y="26521"/>
                            </a:lnTo>
                            <a:lnTo>
                              <a:pt x="991732" y="26521"/>
                            </a:lnTo>
                            <a:lnTo>
                              <a:pt x="991732" y="54879"/>
                            </a:lnTo>
                            <a:lnTo>
                              <a:pt x="1079907" y="54879"/>
                            </a:lnTo>
                            <a:lnTo>
                              <a:pt x="1079907" y="77841"/>
                            </a:lnTo>
                            <a:lnTo>
                              <a:pt x="991732" y="77841"/>
                            </a:lnTo>
                            <a:lnTo>
                              <a:pt x="991732" y="108151"/>
                            </a:lnTo>
                            <a:lnTo>
                              <a:pt x="1088632" y="108151"/>
                            </a:lnTo>
                            <a:lnTo>
                              <a:pt x="1088632" y="131573"/>
                            </a:lnTo>
                            <a:lnTo>
                              <a:pt x="966474" y="131573"/>
                            </a:lnTo>
                            <a:lnTo>
                              <a:pt x="966474" y="3100"/>
                            </a:lnTo>
                            <a:close/>
                            <a:moveTo>
                              <a:pt x="1117794" y="3100"/>
                            </a:moveTo>
                            <a:lnTo>
                              <a:pt x="1205969" y="3100"/>
                            </a:lnTo>
                            <a:cubicBezTo>
                              <a:pt x="1220779" y="3100"/>
                              <a:pt x="1232605" y="6315"/>
                              <a:pt x="1241215" y="12859"/>
                            </a:cubicBezTo>
                            <a:cubicBezTo>
                              <a:pt x="1249941" y="19403"/>
                              <a:pt x="1254304" y="28358"/>
                              <a:pt x="1254304" y="39954"/>
                            </a:cubicBezTo>
                            <a:cubicBezTo>
                              <a:pt x="1254304" y="49139"/>
                              <a:pt x="1251548" y="56946"/>
                              <a:pt x="1245923" y="63146"/>
                            </a:cubicBezTo>
                            <a:cubicBezTo>
                              <a:pt x="1240412" y="69460"/>
                              <a:pt x="1232834" y="73594"/>
                              <a:pt x="1223190" y="75775"/>
                            </a:cubicBezTo>
                            <a:cubicBezTo>
                              <a:pt x="1229046" y="77038"/>
                              <a:pt x="1233753" y="79564"/>
                              <a:pt x="1237312" y="83123"/>
                            </a:cubicBezTo>
                            <a:cubicBezTo>
                              <a:pt x="1240871" y="86797"/>
                              <a:pt x="1243626" y="92078"/>
                              <a:pt x="1245808" y="98967"/>
                            </a:cubicBezTo>
                            <a:lnTo>
                              <a:pt x="1256141" y="131573"/>
                            </a:lnTo>
                            <a:lnTo>
                              <a:pt x="1229275" y="131573"/>
                            </a:lnTo>
                            <a:lnTo>
                              <a:pt x="1221468" y="106429"/>
                            </a:lnTo>
                            <a:cubicBezTo>
                              <a:pt x="1219861" y="100804"/>
                              <a:pt x="1217679" y="96441"/>
                              <a:pt x="1215153" y="93341"/>
                            </a:cubicBezTo>
                            <a:cubicBezTo>
                              <a:pt x="1212628" y="90241"/>
                              <a:pt x="1209068" y="88174"/>
                              <a:pt x="1204361" y="86912"/>
                            </a:cubicBezTo>
                            <a:cubicBezTo>
                              <a:pt x="1199769" y="85649"/>
                              <a:pt x="1193454" y="85075"/>
                              <a:pt x="1185418" y="85075"/>
                            </a:cubicBezTo>
                            <a:lnTo>
                              <a:pt x="1143052" y="85075"/>
                            </a:lnTo>
                            <a:lnTo>
                              <a:pt x="1143052" y="131458"/>
                            </a:lnTo>
                            <a:lnTo>
                              <a:pt x="1117794" y="131458"/>
                            </a:lnTo>
                            <a:lnTo>
                              <a:pt x="1117794" y="2985"/>
                            </a:lnTo>
                            <a:close/>
                            <a:moveTo>
                              <a:pt x="1226749" y="44317"/>
                            </a:moveTo>
                            <a:cubicBezTo>
                              <a:pt x="1226749" y="38691"/>
                              <a:pt x="1224798" y="34328"/>
                              <a:pt x="1220894" y="31228"/>
                            </a:cubicBezTo>
                            <a:cubicBezTo>
                              <a:pt x="1216990" y="28129"/>
                              <a:pt x="1211479" y="26521"/>
                              <a:pt x="1204476" y="26521"/>
                            </a:cubicBezTo>
                            <a:lnTo>
                              <a:pt x="1143052" y="26521"/>
                            </a:lnTo>
                            <a:lnTo>
                              <a:pt x="1143052" y="62227"/>
                            </a:lnTo>
                            <a:lnTo>
                              <a:pt x="1204476" y="62227"/>
                            </a:lnTo>
                            <a:cubicBezTo>
                              <a:pt x="1211479" y="62227"/>
                              <a:pt x="1216990" y="60620"/>
                              <a:pt x="1220894" y="57520"/>
                            </a:cubicBezTo>
                            <a:cubicBezTo>
                              <a:pt x="1224798" y="54420"/>
                              <a:pt x="1226749" y="50057"/>
                              <a:pt x="1226749" y="44432"/>
                            </a:cubicBezTo>
                            <a:close/>
                            <a:moveTo>
                              <a:pt x="1282777" y="3100"/>
                            </a:moveTo>
                            <a:lnTo>
                              <a:pt x="1404935" y="3100"/>
                            </a:lnTo>
                            <a:lnTo>
                              <a:pt x="1404935" y="26521"/>
                            </a:lnTo>
                            <a:lnTo>
                              <a:pt x="1308035" y="26521"/>
                            </a:lnTo>
                            <a:lnTo>
                              <a:pt x="1308035" y="54879"/>
                            </a:lnTo>
                            <a:lnTo>
                              <a:pt x="1396209" y="54879"/>
                            </a:lnTo>
                            <a:lnTo>
                              <a:pt x="1396209" y="77841"/>
                            </a:lnTo>
                            <a:lnTo>
                              <a:pt x="1308035" y="77841"/>
                            </a:lnTo>
                            <a:lnTo>
                              <a:pt x="1308035" y="108151"/>
                            </a:lnTo>
                            <a:lnTo>
                              <a:pt x="1404935" y="108151"/>
                            </a:lnTo>
                            <a:lnTo>
                              <a:pt x="1404935" y="131573"/>
                            </a:lnTo>
                            <a:lnTo>
                              <a:pt x="1282777" y="131573"/>
                            </a:lnTo>
                            <a:lnTo>
                              <a:pt x="1282777" y="3100"/>
                            </a:lnTo>
                            <a:close/>
                            <a:moveTo>
                              <a:pt x="1434097" y="3100"/>
                            </a:moveTo>
                            <a:lnTo>
                              <a:pt x="1509298" y="3100"/>
                            </a:lnTo>
                            <a:cubicBezTo>
                              <a:pt x="1525256" y="3100"/>
                              <a:pt x="1539148" y="5741"/>
                              <a:pt x="1550859" y="10907"/>
                            </a:cubicBezTo>
                            <a:cubicBezTo>
                              <a:pt x="1562570" y="16188"/>
                              <a:pt x="1571754" y="23651"/>
                              <a:pt x="1578299" y="33295"/>
                            </a:cubicBezTo>
                            <a:cubicBezTo>
                              <a:pt x="1584843" y="42939"/>
                              <a:pt x="1588058" y="54305"/>
                              <a:pt x="1588058" y="67279"/>
                            </a:cubicBezTo>
                            <a:cubicBezTo>
                              <a:pt x="1588058" y="80253"/>
                              <a:pt x="1584843" y="91619"/>
                              <a:pt x="1578299" y="101263"/>
                            </a:cubicBezTo>
                            <a:cubicBezTo>
                              <a:pt x="1571754" y="110907"/>
                              <a:pt x="1562685" y="118255"/>
                              <a:pt x="1550859" y="123651"/>
                            </a:cubicBezTo>
                            <a:cubicBezTo>
                              <a:pt x="1539148" y="128932"/>
                              <a:pt x="1525256" y="131573"/>
                              <a:pt x="1509298" y="131573"/>
                            </a:cubicBezTo>
                            <a:lnTo>
                              <a:pt x="1434097" y="131573"/>
                            </a:lnTo>
                            <a:lnTo>
                              <a:pt x="1434097" y="3100"/>
                            </a:lnTo>
                            <a:close/>
                            <a:moveTo>
                              <a:pt x="1560388" y="67394"/>
                            </a:moveTo>
                            <a:cubicBezTo>
                              <a:pt x="1560388" y="54650"/>
                              <a:pt x="1556026" y="44661"/>
                              <a:pt x="1547300" y="37543"/>
                            </a:cubicBezTo>
                            <a:cubicBezTo>
                              <a:pt x="1538574" y="30425"/>
                              <a:pt x="1526175" y="26866"/>
                              <a:pt x="1509872" y="26866"/>
                            </a:cubicBezTo>
                            <a:lnTo>
                              <a:pt x="1459240" y="26866"/>
                            </a:lnTo>
                            <a:lnTo>
                              <a:pt x="1459240" y="107807"/>
                            </a:lnTo>
                            <a:lnTo>
                              <a:pt x="1509872" y="107807"/>
                            </a:lnTo>
                            <a:cubicBezTo>
                              <a:pt x="1526060" y="107807"/>
                              <a:pt x="1538574" y="104248"/>
                              <a:pt x="1547300" y="97130"/>
                            </a:cubicBezTo>
                            <a:cubicBezTo>
                              <a:pt x="1556026" y="90011"/>
                              <a:pt x="1560388" y="80138"/>
                              <a:pt x="1560388" y="67279"/>
                            </a:cubicBezTo>
                            <a:close/>
                            <a:moveTo>
                              <a:pt x="0" y="228243"/>
                            </a:moveTo>
                            <a:lnTo>
                              <a:pt x="142709" y="228243"/>
                            </a:lnTo>
                            <a:lnTo>
                              <a:pt x="142709" y="252009"/>
                            </a:lnTo>
                            <a:lnTo>
                              <a:pt x="84041" y="252009"/>
                            </a:lnTo>
                            <a:lnTo>
                              <a:pt x="84041" y="356716"/>
                            </a:lnTo>
                            <a:lnTo>
                              <a:pt x="58783" y="356716"/>
                            </a:lnTo>
                            <a:lnTo>
                              <a:pt x="58783" y="252009"/>
                            </a:lnTo>
                            <a:lnTo>
                              <a:pt x="115" y="252009"/>
                            </a:lnTo>
                            <a:lnTo>
                              <a:pt x="115" y="228243"/>
                            </a:lnTo>
                            <a:close/>
                            <a:moveTo>
                              <a:pt x="152239" y="292422"/>
                            </a:moveTo>
                            <a:cubicBezTo>
                              <a:pt x="152239" y="278760"/>
                              <a:pt x="155568" y="266934"/>
                              <a:pt x="162342" y="256946"/>
                            </a:cubicBezTo>
                            <a:cubicBezTo>
                              <a:pt x="169001" y="246957"/>
                              <a:pt x="178530" y="239150"/>
                              <a:pt x="190700" y="233524"/>
                            </a:cubicBezTo>
                            <a:cubicBezTo>
                              <a:pt x="202870" y="228014"/>
                              <a:pt x="217221" y="225143"/>
                              <a:pt x="233754" y="225143"/>
                            </a:cubicBezTo>
                            <a:cubicBezTo>
                              <a:pt x="250287" y="225143"/>
                              <a:pt x="264638" y="227899"/>
                              <a:pt x="276808" y="233524"/>
                            </a:cubicBezTo>
                            <a:cubicBezTo>
                              <a:pt x="288978" y="239035"/>
                              <a:pt x="298507" y="246843"/>
                              <a:pt x="305166" y="256946"/>
                            </a:cubicBezTo>
                            <a:cubicBezTo>
                              <a:pt x="311825" y="266934"/>
                              <a:pt x="315269" y="278760"/>
                              <a:pt x="315269" y="292422"/>
                            </a:cubicBezTo>
                            <a:cubicBezTo>
                              <a:pt x="315269" y="306085"/>
                              <a:pt x="311940" y="317910"/>
                              <a:pt x="305166" y="328014"/>
                            </a:cubicBezTo>
                            <a:cubicBezTo>
                              <a:pt x="298507" y="338117"/>
                              <a:pt x="288978" y="345924"/>
                              <a:pt x="276808" y="351550"/>
                            </a:cubicBezTo>
                            <a:cubicBezTo>
                              <a:pt x="264638" y="357061"/>
                              <a:pt x="250287" y="359931"/>
                              <a:pt x="233754" y="359931"/>
                            </a:cubicBezTo>
                            <a:cubicBezTo>
                              <a:pt x="217221" y="359931"/>
                              <a:pt x="202870" y="357175"/>
                              <a:pt x="190700" y="351550"/>
                            </a:cubicBezTo>
                            <a:cubicBezTo>
                              <a:pt x="178530" y="346039"/>
                              <a:pt x="169001" y="338117"/>
                              <a:pt x="162342" y="328014"/>
                            </a:cubicBezTo>
                            <a:cubicBezTo>
                              <a:pt x="155683" y="317910"/>
                              <a:pt x="152239" y="306085"/>
                              <a:pt x="152239" y="292422"/>
                            </a:cubicBezTo>
                            <a:close/>
                            <a:moveTo>
                              <a:pt x="287600" y="292422"/>
                            </a:moveTo>
                            <a:cubicBezTo>
                              <a:pt x="287600" y="278645"/>
                              <a:pt x="282778" y="267853"/>
                              <a:pt x="273364" y="260161"/>
                            </a:cubicBezTo>
                            <a:cubicBezTo>
                              <a:pt x="263834" y="252468"/>
                              <a:pt x="250631" y="248565"/>
                              <a:pt x="233754" y="248565"/>
                            </a:cubicBezTo>
                            <a:cubicBezTo>
                              <a:pt x="216877" y="248565"/>
                              <a:pt x="203674" y="252468"/>
                              <a:pt x="194144" y="260161"/>
                            </a:cubicBezTo>
                            <a:cubicBezTo>
                              <a:pt x="184615" y="267853"/>
                              <a:pt x="179908" y="278645"/>
                              <a:pt x="179908" y="292422"/>
                            </a:cubicBezTo>
                            <a:cubicBezTo>
                              <a:pt x="179908" y="306199"/>
                              <a:pt x="184615" y="316992"/>
                              <a:pt x="194144" y="324684"/>
                            </a:cubicBezTo>
                            <a:cubicBezTo>
                              <a:pt x="203674" y="332376"/>
                              <a:pt x="216877" y="336280"/>
                              <a:pt x="233754" y="336280"/>
                            </a:cubicBezTo>
                            <a:cubicBezTo>
                              <a:pt x="250631" y="336280"/>
                              <a:pt x="263834" y="332376"/>
                              <a:pt x="273364" y="324684"/>
                            </a:cubicBezTo>
                            <a:cubicBezTo>
                              <a:pt x="282893" y="316992"/>
                              <a:pt x="287600" y="306199"/>
                              <a:pt x="287600" y="292422"/>
                            </a:cubicBezTo>
                            <a:close/>
                            <a:moveTo>
                              <a:pt x="392766" y="292422"/>
                            </a:moveTo>
                            <a:cubicBezTo>
                              <a:pt x="392766" y="278760"/>
                              <a:pt x="396096" y="266934"/>
                              <a:pt x="402870" y="256946"/>
                            </a:cubicBezTo>
                            <a:cubicBezTo>
                              <a:pt x="409529" y="246957"/>
                              <a:pt x="419058" y="239150"/>
                              <a:pt x="431228" y="233524"/>
                            </a:cubicBezTo>
                            <a:cubicBezTo>
                              <a:pt x="443398" y="228014"/>
                              <a:pt x="457749" y="225143"/>
                              <a:pt x="474282" y="225143"/>
                            </a:cubicBezTo>
                            <a:cubicBezTo>
                              <a:pt x="490815" y="225143"/>
                              <a:pt x="505166" y="227899"/>
                              <a:pt x="517336" y="233524"/>
                            </a:cubicBezTo>
                            <a:cubicBezTo>
                              <a:pt x="529506" y="239035"/>
                              <a:pt x="539035" y="246843"/>
                              <a:pt x="545694" y="256946"/>
                            </a:cubicBezTo>
                            <a:cubicBezTo>
                              <a:pt x="552353" y="266934"/>
                              <a:pt x="555797" y="278760"/>
                              <a:pt x="555797" y="292422"/>
                            </a:cubicBezTo>
                            <a:cubicBezTo>
                              <a:pt x="555797" y="306085"/>
                              <a:pt x="552468" y="317910"/>
                              <a:pt x="545694" y="328014"/>
                            </a:cubicBezTo>
                            <a:cubicBezTo>
                              <a:pt x="539035" y="338117"/>
                              <a:pt x="529506" y="345924"/>
                              <a:pt x="517336" y="351550"/>
                            </a:cubicBezTo>
                            <a:cubicBezTo>
                              <a:pt x="505166" y="357061"/>
                              <a:pt x="490815" y="359931"/>
                              <a:pt x="474282" y="359931"/>
                            </a:cubicBezTo>
                            <a:cubicBezTo>
                              <a:pt x="457749" y="359931"/>
                              <a:pt x="443398" y="357175"/>
                              <a:pt x="431228" y="351550"/>
                            </a:cubicBezTo>
                            <a:cubicBezTo>
                              <a:pt x="419058" y="346039"/>
                              <a:pt x="409529" y="338117"/>
                              <a:pt x="402870" y="328014"/>
                            </a:cubicBezTo>
                            <a:cubicBezTo>
                              <a:pt x="396211" y="317910"/>
                              <a:pt x="392766" y="306085"/>
                              <a:pt x="392766" y="292422"/>
                            </a:cubicBezTo>
                            <a:close/>
                            <a:moveTo>
                              <a:pt x="528128" y="292422"/>
                            </a:moveTo>
                            <a:cubicBezTo>
                              <a:pt x="528128" y="278645"/>
                              <a:pt x="523306" y="267853"/>
                              <a:pt x="513891" y="260161"/>
                            </a:cubicBezTo>
                            <a:cubicBezTo>
                              <a:pt x="504362" y="252468"/>
                              <a:pt x="491159" y="248565"/>
                              <a:pt x="474282" y="248565"/>
                            </a:cubicBezTo>
                            <a:cubicBezTo>
                              <a:pt x="457405" y="248565"/>
                              <a:pt x="444201" y="252468"/>
                              <a:pt x="434672" y="260161"/>
                            </a:cubicBezTo>
                            <a:cubicBezTo>
                              <a:pt x="425143" y="267853"/>
                              <a:pt x="420436" y="278645"/>
                              <a:pt x="420436" y="292422"/>
                            </a:cubicBezTo>
                            <a:cubicBezTo>
                              <a:pt x="420436" y="306199"/>
                              <a:pt x="425143" y="316992"/>
                              <a:pt x="434672" y="324684"/>
                            </a:cubicBezTo>
                            <a:cubicBezTo>
                              <a:pt x="444201" y="332376"/>
                              <a:pt x="457405" y="336280"/>
                              <a:pt x="474282" y="336280"/>
                            </a:cubicBezTo>
                            <a:cubicBezTo>
                              <a:pt x="491159" y="336280"/>
                              <a:pt x="504362" y="332376"/>
                              <a:pt x="513891" y="324684"/>
                            </a:cubicBezTo>
                            <a:cubicBezTo>
                              <a:pt x="523421" y="316992"/>
                              <a:pt x="528128" y="306199"/>
                              <a:pt x="528128" y="292422"/>
                            </a:cubicBezTo>
                            <a:close/>
                            <a:moveTo>
                              <a:pt x="580711" y="305281"/>
                            </a:moveTo>
                            <a:lnTo>
                              <a:pt x="580711" y="228243"/>
                            </a:lnTo>
                            <a:lnTo>
                              <a:pt x="605969" y="228243"/>
                            </a:lnTo>
                            <a:lnTo>
                              <a:pt x="605969" y="301837"/>
                            </a:lnTo>
                            <a:cubicBezTo>
                              <a:pt x="605969" y="313547"/>
                              <a:pt x="609528" y="322273"/>
                              <a:pt x="616762" y="327899"/>
                            </a:cubicBezTo>
                            <a:cubicBezTo>
                              <a:pt x="623995" y="333524"/>
                              <a:pt x="635246" y="336280"/>
                              <a:pt x="650631" y="336280"/>
                            </a:cubicBezTo>
                            <a:cubicBezTo>
                              <a:pt x="666015" y="336280"/>
                              <a:pt x="677267" y="333524"/>
                              <a:pt x="684500" y="327899"/>
                            </a:cubicBezTo>
                            <a:cubicBezTo>
                              <a:pt x="691733" y="322273"/>
                              <a:pt x="695292" y="313547"/>
                              <a:pt x="695292" y="301837"/>
                            </a:cubicBezTo>
                            <a:lnTo>
                              <a:pt x="695292" y="228243"/>
                            </a:lnTo>
                            <a:lnTo>
                              <a:pt x="720550" y="228243"/>
                            </a:lnTo>
                            <a:lnTo>
                              <a:pt x="720550" y="305281"/>
                            </a:lnTo>
                            <a:cubicBezTo>
                              <a:pt x="720550" y="322617"/>
                              <a:pt x="714465" y="336050"/>
                              <a:pt x="702410" y="345579"/>
                            </a:cubicBezTo>
                            <a:cubicBezTo>
                              <a:pt x="690355" y="354994"/>
                              <a:pt x="673019" y="359816"/>
                              <a:pt x="650631" y="359816"/>
                            </a:cubicBezTo>
                            <a:cubicBezTo>
                              <a:pt x="628243" y="359816"/>
                              <a:pt x="610906" y="355109"/>
                              <a:pt x="598736" y="345579"/>
                            </a:cubicBezTo>
                            <a:cubicBezTo>
                              <a:pt x="586566" y="336165"/>
                              <a:pt x="580481" y="322732"/>
                              <a:pt x="580481" y="305281"/>
                            </a:cubicBezTo>
                            <a:close/>
                            <a:moveTo>
                              <a:pt x="744086" y="228243"/>
                            </a:moveTo>
                            <a:lnTo>
                              <a:pt x="886796" y="228243"/>
                            </a:lnTo>
                            <a:lnTo>
                              <a:pt x="886796" y="252009"/>
                            </a:lnTo>
                            <a:lnTo>
                              <a:pt x="828127" y="252009"/>
                            </a:lnTo>
                            <a:lnTo>
                              <a:pt x="828127" y="356716"/>
                            </a:lnTo>
                            <a:lnTo>
                              <a:pt x="802869" y="356716"/>
                            </a:lnTo>
                            <a:lnTo>
                              <a:pt x="802869" y="252009"/>
                            </a:lnTo>
                            <a:lnTo>
                              <a:pt x="744201" y="252009"/>
                            </a:lnTo>
                            <a:lnTo>
                              <a:pt x="744201" y="228243"/>
                            </a:lnTo>
                            <a:close/>
                            <a:moveTo>
                              <a:pt x="912054" y="228243"/>
                            </a:moveTo>
                            <a:lnTo>
                              <a:pt x="1000228" y="228243"/>
                            </a:lnTo>
                            <a:cubicBezTo>
                              <a:pt x="1015039" y="228243"/>
                              <a:pt x="1026864" y="231458"/>
                              <a:pt x="1035475" y="238002"/>
                            </a:cubicBezTo>
                            <a:cubicBezTo>
                              <a:pt x="1044201" y="244546"/>
                              <a:pt x="1048564" y="253501"/>
                              <a:pt x="1048564" y="265097"/>
                            </a:cubicBezTo>
                            <a:cubicBezTo>
                              <a:pt x="1048564" y="274282"/>
                              <a:pt x="1045808" y="282089"/>
                              <a:pt x="1040182" y="288289"/>
                            </a:cubicBezTo>
                            <a:cubicBezTo>
                              <a:pt x="1034671" y="294604"/>
                              <a:pt x="1027094" y="298737"/>
                              <a:pt x="1017450" y="300918"/>
                            </a:cubicBezTo>
                            <a:cubicBezTo>
                              <a:pt x="1023305" y="302181"/>
                              <a:pt x="1028012" y="304707"/>
                              <a:pt x="1031572" y="308266"/>
                            </a:cubicBezTo>
                            <a:cubicBezTo>
                              <a:pt x="1035131" y="311940"/>
                              <a:pt x="1037886" y="317221"/>
                              <a:pt x="1040067" y="324110"/>
                            </a:cubicBezTo>
                            <a:lnTo>
                              <a:pt x="1050400" y="356716"/>
                            </a:lnTo>
                            <a:lnTo>
                              <a:pt x="1023535" y="356716"/>
                            </a:lnTo>
                            <a:lnTo>
                              <a:pt x="1015728" y="331573"/>
                            </a:lnTo>
                            <a:cubicBezTo>
                              <a:pt x="1014120" y="325947"/>
                              <a:pt x="1011939" y="321584"/>
                              <a:pt x="1009413" y="318484"/>
                            </a:cubicBezTo>
                            <a:cubicBezTo>
                              <a:pt x="1006887" y="315384"/>
                              <a:pt x="1003328" y="313318"/>
                              <a:pt x="998621" y="312055"/>
                            </a:cubicBezTo>
                            <a:cubicBezTo>
                              <a:pt x="994029" y="310792"/>
                              <a:pt x="987714" y="310218"/>
                              <a:pt x="979677" y="310218"/>
                            </a:cubicBezTo>
                            <a:lnTo>
                              <a:pt x="937312" y="310218"/>
                            </a:lnTo>
                            <a:lnTo>
                              <a:pt x="937312" y="356601"/>
                            </a:lnTo>
                            <a:lnTo>
                              <a:pt x="912054" y="356601"/>
                            </a:lnTo>
                            <a:lnTo>
                              <a:pt x="912054" y="228128"/>
                            </a:lnTo>
                            <a:close/>
                            <a:moveTo>
                              <a:pt x="1021009" y="269460"/>
                            </a:moveTo>
                            <a:cubicBezTo>
                              <a:pt x="1021009" y="263834"/>
                              <a:pt x="1019057" y="259472"/>
                              <a:pt x="1015154" y="256372"/>
                            </a:cubicBezTo>
                            <a:cubicBezTo>
                              <a:pt x="1011250" y="253272"/>
                              <a:pt x="1005739" y="251665"/>
                              <a:pt x="998736" y="251665"/>
                            </a:cubicBezTo>
                            <a:lnTo>
                              <a:pt x="937312" y="251665"/>
                            </a:lnTo>
                            <a:lnTo>
                              <a:pt x="937312" y="287371"/>
                            </a:lnTo>
                            <a:lnTo>
                              <a:pt x="998736" y="287371"/>
                            </a:lnTo>
                            <a:cubicBezTo>
                              <a:pt x="1005739" y="287371"/>
                              <a:pt x="1011250" y="285763"/>
                              <a:pt x="1015154" y="282663"/>
                            </a:cubicBezTo>
                            <a:cubicBezTo>
                              <a:pt x="1019057" y="279563"/>
                              <a:pt x="1021009" y="275201"/>
                              <a:pt x="1021009" y="269575"/>
                            </a:cubicBezTo>
                            <a:close/>
                            <a:moveTo>
                              <a:pt x="1075085" y="305281"/>
                            </a:moveTo>
                            <a:lnTo>
                              <a:pt x="1075085" y="228243"/>
                            </a:lnTo>
                            <a:lnTo>
                              <a:pt x="1100343" y="228243"/>
                            </a:lnTo>
                            <a:lnTo>
                              <a:pt x="1100343" y="301837"/>
                            </a:lnTo>
                            <a:cubicBezTo>
                              <a:pt x="1100343" y="313547"/>
                              <a:pt x="1103902" y="322273"/>
                              <a:pt x="1111135" y="327899"/>
                            </a:cubicBezTo>
                            <a:cubicBezTo>
                              <a:pt x="1118368" y="333524"/>
                              <a:pt x="1129620" y="336280"/>
                              <a:pt x="1145004" y="336280"/>
                            </a:cubicBezTo>
                            <a:cubicBezTo>
                              <a:pt x="1160389" y="336280"/>
                              <a:pt x="1171640" y="333524"/>
                              <a:pt x="1178873" y="327899"/>
                            </a:cubicBezTo>
                            <a:cubicBezTo>
                              <a:pt x="1186106" y="322273"/>
                              <a:pt x="1189666" y="313547"/>
                              <a:pt x="1189666" y="301837"/>
                            </a:cubicBezTo>
                            <a:lnTo>
                              <a:pt x="1189666" y="228243"/>
                            </a:lnTo>
                            <a:lnTo>
                              <a:pt x="1214924" y="228243"/>
                            </a:lnTo>
                            <a:lnTo>
                              <a:pt x="1214924" y="305281"/>
                            </a:lnTo>
                            <a:cubicBezTo>
                              <a:pt x="1214924" y="322617"/>
                              <a:pt x="1208839" y="336050"/>
                              <a:pt x="1196784" y="345579"/>
                            </a:cubicBezTo>
                            <a:cubicBezTo>
                              <a:pt x="1184729" y="354994"/>
                              <a:pt x="1167392" y="359816"/>
                              <a:pt x="1145004" y="359816"/>
                            </a:cubicBezTo>
                            <a:cubicBezTo>
                              <a:pt x="1122616" y="359816"/>
                              <a:pt x="1105280" y="355109"/>
                              <a:pt x="1093110" y="345579"/>
                            </a:cubicBezTo>
                            <a:cubicBezTo>
                              <a:pt x="1080940" y="336165"/>
                              <a:pt x="1074855" y="322732"/>
                              <a:pt x="1074855" y="305281"/>
                            </a:cubicBezTo>
                            <a:close/>
                            <a:moveTo>
                              <a:pt x="1246152" y="228243"/>
                            </a:moveTo>
                            <a:lnTo>
                              <a:pt x="1272788" y="228243"/>
                            </a:lnTo>
                            <a:lnTo>
                              <a:pt x="1365785" y="323880"/>
                            </a:lnTo>
                            <a:lnTo>
                              <a:pt x="1365785" y="228243"/>
                            </a:lnTo>
                            <a:lnTo>
                              <a:pt x="1391043" y="228243"/>
                            </a:lnTo>
                            <a:lnTo>
                              <a:pt x="1391043" y="343283"/>
                            </a:lnTo>
                            <a:cubicBezTo>
                              <a:pt x="1391043" y="352238"/>
                              <a:pt x="1386565" y="356716"/>
                              <a:pt x="1377610" y="356716"/>
                            </a:cubicBezTo>
                            <a:lnTo>
                              <a:pt x="1364407" y="356716"/>
                            </a:lnTo>
                            <a:lnTo>
                              <a:pt x="1271411" y="260964"/>
                            </a:lnTo>
                            <a:lnTo>
                              <a:pt x="1271411" y="356716"/>
                            </a:lnTo>
                            <a:lnTo>
                              <a:pt x="1246152" y="356716"/>
                            </a:lnTo>
                            <a:lnTo>
                              <a:pt x="1246152" y="22824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11475" cap="flat">
                        <a:noFill/>
                        <a:prstDash val="solid"/>
                        <a:miter/>
                      </a:ln>
                    </wps:spPr>
                    <wps:bodyPr rot="0" spcFirstLastPara="0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17079A" id="Graphic 2" o:spid="_x0000_s1026" style="position:absolute;margin-left:424.4pt;margin-top:-11.05pt;width:77.7pt;height:17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88057,359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" path="m7692,3100r122159,l129851,26521r-96900,l32951,54879r88174,l121125,77841r-88174,l32951,108151r96900,l129851,131573r-122159,l7692,3100xm159012,3100r26636,l278645,98737r,-95637l303903,3100r,115040c303903,127095,299426,131573,290470,131573r-13203,l184271,35821r,95752l159012,131573r,-128473xm330769,67164v,-13777,3444,-25717,10218,-35821c347876,21355,357520,13548,370264,8152,382893,2755,397818,,414925,v14810,,28128,2067,39839,6200c466475,10333,476348,16418,484155,24340l466934,42939c460045,36395,452238,31573,443398,28243v-8726,-3214,-18714,-4936,-29851,-4936c395866,23307,382319,27095,372675,34673v-9644,7577,-14352,18369,-14352,32261c358323,80827,363375,92308,373363,100115v9989,7807,24685,11710,43973,11710c424569,111825,432146,111137,439839,109874v7692,-1263,15384,-3560,23077,-6659l462916,83697r-54306,l408610,61079r63720,c481974,61079,486681,66016,486681,76005r,41446c475774,122962,464753,127210,453501,130080v-11251,2985,-23536,4363,-36969,4363c398851,134443,383696,131802,370838,126406v-12859,-5396,-22733,-13088,-29736,-23191c334098,93111,330654,81056,330654,66934r115,230xm511021,108955r36395,l547416,25718r-36395,l511021,3100r98163,l609184,25718r-36395,l572789,108955r36395,l609184,131573r-98163,l511021,108955xm637198,3100r26636,l756830,98737r,-95637l782089,3100r,115040c782089,127095,777611,131573,768656,131573r-13203,l662456,35821r,95752l637198,131573r,-128473xm815269,3100r122158,l937427,26521r-96900,l840527,54879r88174,l928701,77841r-88174,l840527,108151r96900,l937427,131573r-122158,l815269,3100xm966474,3100r122158,l1088632,26521r-96900,l991732,54879r88175,l1079907,77841r-88175,l991732,108151r96900,l1088632,131573r-122158,l966474,3100xm1117794,3100r88175,c1220779,3100,1232605,6315,1241215,12859v8726,6544,13089,15499,13089,27095c1254304,49139,1251548,56946,1245923,63146v-5511,6314,-13089,10448,-22733,12629c1229046,77038,1233753,79564,1237312,83123v3559,3674,6314,8955,8496,15844l1256141,131573r-26866,l1221468,106429v-1607,-5625,-3789,-9988,-6315,-13088c1212628,90241,1209068,88174,1204361,86912v-4592,-1263,-10907,-1837,-18943,-1837l1143052,85075r,46383l1117794,131458r,-128473l1117794,3100xm1226749,44317v,-5626,-1951,-9989,-5855,-13089c1216990,28129,1211479,26521,1204476,26521r-61424,l1143052,62227r61424,c1211479,62227,1216990,60620,1220894,57520v3904,-3100,5855,-7463,5855,-13088l1226749,44317xm1282777,3100r122158,l1404935,26521r-96900,l1308035,54879r88174,l1396209,77841r-88174,l1308035,108151r96900,l1404935,131573r-122158,l1282777,3100xm1434097,3100r75201,c1525256,3100,1539148,5741,1550859,10907v11711,5281,20895,12744,27440,22388c1584843,42939,1588058,54305,1588058,67279v,12974,-3215,24340,-9759,33984c1571754,110907,1562685,118255,1550859,123651v-11711,5281,-25603,7922,-41561,7922l1434097,131573r,-128473xm1560388,67394v,-12744,-4362,-22733,-13088,-29851c1538574,30425,1526175,26866,1509872,26866r-50632,l1459240,107807r50632,c1526060,107807,1538574,104248,1547300,97130v8726,-7119,13088,-16992,13088,-29851l1560388,67394xm,228243r142709,l142709,252009r-58668,l84041,356716r-25258,l58783,252009r-58668,l115,228243r-115,xm152239,292422v,-13662,3329,-25488,10103,-35476c169001,246957,178530,239150,190700,233524v12170,-5510,26521,-8381,43054,-8381c250287,225143,264638,227899,276808,233524v12170,5511,21699,13319,28358,23422c311825,266934,315269,278760,315269,292422v,13663,-3329,25488,-10103,35592c298507,338117,288978,345924,276808,351550v-12170,5511,-26521,8381,-43054,8381c217221,359931,202870,357175,190700,351550v-12170,-5511,-21699,-13433,-28358,-23536c155683,317910,152239,306085,152239,292422xm287600,292422v,-13777,-4822,-24569,-14236,-32261c263834,252468,250631,248565,233754,248565v-16877,,-30080,3903,-39610,11596c184615,267853,179908,278645,179908,292422v,13777,4707,24570,14236,32262c203674,332376,216877,336280,233754,336280v16877,,30080,-3904,39610,-11596c282893,316992,287600,306199,287600,292422xm392766,292422v,-13662,3330,-25488,10104,-35476c409529,246957,419058,239150,431228,233524v12170,-5510,26521,-8381,43054,-8381c490815,225143,505166,227899,517336,233524v12170,5511,21699,13319,28358,23422c552353,266934,555797,278760,555797,292422v,13663,-3329,25488,-10103,35592c539035,338117,529506,345924,517336,351550v-12170,5511,-26521,8381,-43054,8381c457749,359931,443398,357175,431228,351550v-12170,-5511,-21699,-13433,-28358,-23536c396211,317910,392766,306085,392766,292422xm528128,292422v,-13777,-4822,-24569,-14237,-32261c504362,252468,491159,248565,474282,248565v-16877,,-30081,3903,-39610,11596c425143,267853,420436,278645,420436,292422v,13777,4707,24570,14236,32262c444201,332376,457405,336280,474282,336280v16877,,30080,-3904,39609,-11596c523421,316992,528128,306199,528128,292422xm580711,305281r,-77038l605969,228243r,73594c605969,313547,609528,322273,616762,327899v7233,5625,18484,8381,33869,8381c666015,336280,677267,333524,684500,327899v7233,-5626,10792,-14352,10792,-26062l695292,228243r25258,l720550,305281v,17336,-6085,30769,-18140,40298c690355,354994,673019,359816,650631,359816v-22388,,-39725,-4707,-51895,-14237c586566,336165,580481,322732,580481,305281r230,xm744086,228243r142710,l886796,252009r-58669,l828127,356716r-25258,l802869,252009r-58668,l744201,228243r-115,xm912054,228243r88174,c1015039,228243,1026864,231458,1035475,238002v8726,6544,13089,15499,13089,27095c1048564,274282,1045808,282089,1040182,288289v-5511,6315,-13088,10448,-22732,12629c1023305,302181,1028012,304707,1031572,308266v3559,3674,6314,8955,8495,15844l1050400,356716r-26865,l1015728,331573v-1608,-5626,-3789,-9989,-6315,-13089c1006887,315384,1003328,313318,998621,312055v-4592,-1263,-10907,-1837,-18944,-1837l937312,310218r,46383l912054,356601r,-128473l912054,228243xm1021009,269460v,-5626,-1952,-9988,-5855,-13088c1011250,253272,1005739,251665,998736,251665r-61424,l937312,287371r61424,c1005739,287371,1011250,285763,1015154,282663v3903,-3100,5855,-7462,5855,-13088l1021009,269460xm1075085,305281r,-77038l1100343,228243r,73594c1100343,313547,1103902,322273,1111135,327899v7233,5625,18485,8381,33869,8381c1160389,336280,1171640,333524,1178873,327899v7233,-5626,10793,-14352,10793,-26062l1189666,228243r25258,l1214924,305281v,17336,-6085,30769,-18140,40298c1184729,354994,1167392,359816,1145004,359816v-22388,,-39724,-4707,-51894,-14237c1080940,336165,1074855,322732,1074855,305281r230,xm1246152,228243r26636,l1365785,323880r,-95637l1391043,228243r,115040c1391043,352238,1386565,356716,1377610,356716r-13203,l1271411,260964r,95752l1246152,356716r,-128473xe" fillcolor="black" stroked="f" strokeweight=".31875mm">
              <v:stroke joinstyle="miter"/>
              <v:path arrowok="t" o:connecttype="custom" o:connectlocs="4780,1919;80685,1919;80685,16420;20475,16420;20475,33977;75263,33977;75263,48193;20475,48193;20475,66958;80685,66958;80685,81460;4780,81460;4780,1919;98804,1919;115355,1919;173140,61130;173140,1919;188834,1919;188834,73143;180487,81460;172283,81460;114499,22178;114499,81460;98804,81460;98804,1919;205528,41583;211877,19405;230068,5047;257819,0;282574,3839;300836,15069;290136,26584;275511,17486;256963,14430;231566,21467;222649,41440;231994,61983;259317,69233;273300,68025;287639,63903;287639,51819;253895,51819;253895,37815;293488,37815;302406,47056;302406,72716;281789,80535;258818,83236;230425,78261;211948,63903;205456,41440;317530,67456;340144,67456;340144,15923;317530,15923;317530,1919;378524,1919;378524,15923;355910,15923;355910,67456;378524,67456;378524,81460;317530,81460;317530,67456;395931,1919;412482,1919;470266,61130;470266,1919;485961,1919;485961,73143;477614,81460;469411,81460;411626,22178;411626,81460;395931,81460;395931,1919;506578,1919;582483,1919;582483,16420;522272,16420;522272,33977;577061,33977;577061,48193;522272,48193;522272,66958;582483,66958;582483,81460;506578,81460;506578,1919;600531,1919;676436,1919;676436,16420;616226,16420;616226,33977;671014,33977;671014,48193;616226,48193;616226,66958;676436,66958;676436,81460;600531,81460;600531,1919;694556,1919;749345,1919;771245,7961;779378,24736;774171,39095;760045,46914;768820,51463;774099,61272;780520,81460;763826,81460;758975,65892;755051,57789;748345,53809;736575,52672;710250,52672;710250,81388;694556,81388;694556,1848;762257,27438;758618,19334;748417,16420;710250,16420;710250,38526;748417,38526;758618,35612;762257,27509;797070,1919;872975,1919;872975,16420;812765,16420;812765,33977;867553,33977;867553,48193;812765,48193;812765,66958;872975,66958;872975,81460;797070,81460;797070,1919;891095,1919;937822,1919;963647,6753;980697,20614;986761,41654;980697,62694;963647,76555;937822,81460;891095,81460;891095,1919;969568,41725;961435,23244;938179,16633;906718,16633;906718,66746;938179,66746;961435,60135;969568,41654;0,141310;88674,141310;88674,156024;52220,156024;52220,220850;36526,220850;36526,156024;71,156024;71,141310;94596,181044;100873,159081;118494,144579;145246,139391;171998,144579;189619,159081;195897,181044;189619,203080;171998,217652;145246,222841;118494,217652;100873,203080;94596,181044;178704,181044;169858,161071;145246,153892;120634,161071;111788,181044;120634,201018;145246,208198;169858,201018;178704,181044;244050,181044;250329,159081;267949,144579;294701,139391;321453,144579;339074,159081;345352,181044;339074,203080;321453,217652;294701,222841;267949,217652;250329,203080;244050,181044;328159,181044;319313,161071;294701,153892;270089,161071;261243,181044;270089,201018;294701,208198;319313,201018;328159,181044;360832,189006;360832,141310;376527,141310;376527,186873;383233,203009;404278,208198;425323,203009;432029,186873;432029,141310;447723,141310;447723,189006;436452,213955;404278,222769;372032,213955;360689,189006;462348,141310;551022,141310;551022,156024;514568,156024;514568,220850;498873,220850;498873,156024;462419,156024;462419,141310;566717,141310;621505,141310;643406,147352;651539,164127;646331,178486;632206,186304;640981,190854;646259,200663;652680,220850;635987,220850;631136,205284;627212,197180;620506,193200;608735,192062;582411,192062;582411,220779;566717,220779;566717,141239;634417,166828;630779,158725;620578,155811;582411,155811;582411,177917;620578,177917;630779,175002;634417,166899;668018,189006;668018,141310;683713,141310;683713,186873;690418,203009;711463,208198;732508,203009;739215,186873;739215,141310;754909,141310;754909,189006;743637,213955;711463,222769;679218,213955;667875,189006;774313,141310;790863,141310;848648,200521;848648,141310;864343,141310;864343,212534;855996,220850;847792,220850;790008,161568;790008,220850;774313,220850;774313,14131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w:pict>
        </mc:Fallback>
      </mc:AlternateContent>
    </w:r>
    <w:sdt>
      <w:sdtPr>
        <w:alias w:val="{{FormatDateTime(Form.Date,&quot;yyyy-MM-dd&quot; )}}"/>
        <w:tag w:val="{&quot;templafy&quot;:{&quot;id&quot;:&quot;6674b27a-2d7e-435a-8f47-ca6579bc5a68&quot;}}"/>
        <w:id w:val="-1629539865"/>
      </w:sdtPr>
      <w:sdtEndPr/>
      <w:sdtContent>
        <w:r>
          <w:t>​</w:t>
        </w:r>
      </w:sdtContent>
    </w:sdt>
    <w:r w:rsidR="00914748">
      <w:ptab w:relativeTo="margin" w:alignment="center" w:leader="none"/>
    </w:r>
    <w:r w:rsidR="00914748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AE81" w14:textId="77777777" w:rsidR="003B27C3" w:rsidRDefault="003B27C3" w:rsidP="004266B9">
      <w:pPr>
        <w:pStyle w:val="FootnoteSeparator"/>
      </w:pPr>
    </w:p>
  </w:footnote>
  <w:footnote w:type="continuationSeparator" w:id="0">
    <w:p w14:paraId="4B14F37F" w14:textId="77777777" w:rsidR="003B27C3" w:rsidRDefault="003B27C3" w:rsidP="004266B9">
      <w:pPr>
        <w:pStyle w:val="FootnoteSeparatorcont"/>
      </w:pPr>
    </w:p>
  </w:footnote>
  <w:footnote w:type="continuationNotice" w:id="1">
    <w:p w14:paraId="68CD5314" w14:textId="77777777" w:rsidR="003B27C3" w:rsidRDefault="003B27C3" w:rsidP="004266B9">
      <w:pPr>
        <w:pStyle w:val="FootnoteContinuation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7EAE" w14:textId="77777777" w:rsidR="007C67BB" w:rsidRDefault="007C67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4871" w14:textId="77777777" w:rsidR="00987223" w:rsidRDefault="00A76550" w:rsidP="00232219">
    <w:pPr>
      <w:pStyle w:val="Header"/>
    </w:pPr>
    <w:r>
      <w:ptab w:relativeTo="margin" w:alignment="right" w:leader="none"/>
    </w:r>
    <w:sdt>
      <w:sdtPr>
        <w:alias w:val="Title"/>
        <w:tag w:val="{&quot;templafy&quot;:{&quot;id&quot;:&quot;539985a7-bfab-4b17-97ef-0249612fa36b&quot;}}"/>
        <w:id w:val="1000007233"/>
      </w:sdtPr>
      <w:sdtEndPr/>
      <w:sdtContent>
        <w:r>
          <w:t>​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70739" w14:textId="77777777" w:rsidR="00987223" w:rsidRDefault="00987223" w:rsidP="00B674A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1" layoutInCell="1" allowOverlap="1" wp14:anchorId="5686B6ED" wp14:editId="09248EBF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39640" cy="899280"/>
              <wp:effectExtent l="0" t="0" r="0" b="0"/>
              <wp:wrapNone/>
              <wp:docPr id="2" name="Gruppieren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39640" cy="899280"/>
                        <a:chOff x="0" y="0"/>
                        <a:chExt cx="1439640" cy="899640"/>
                      </a:xfrm>
                    </wpg:grpSpPr>
                    <wps:wsp>
                      <wps:cNvPr id="1" name="Rechteck 1"/>
                      <wps:cNvSpPr/>
                      <wps:spPr bwMode="gray">
                        <a:xfrm>
                          <a:off x="0" y="0"/>
                          <a:ext cx="1439640" cy="89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Grafik 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625" y="342900"/>
                          <a:ext cx="1038225" cy="4476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C7CA0A" id="Gruppieren 2" o:spid="_x0000_s1026" style="position:absolute;margin-left:62.15pt;margin-top:0;width:113.35pt;height:70.8pt;z-index:-251658240;mso-position-horizontal:right;mso-position-horizontal-relative:page;mso-position-vertical:top;mso-position-vertical-relative:page;mso-width-relative:margin;mso-height-relative:margin" coordsize="14396,8996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">
              <v:rect id="Rechteck 1" o:spid="_x0000_s1027" style="position:absolute;width:14396;height:8996;visibility:visible;mso-wrap-style:square;v-text-anchor:middle" o:bwmode="graySca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" filled="f" stroked="f" strokeweight="2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4" o:spid="_x0000_s1028" type="#_x0000_t75" style="position:absolute;left:476;top:3429;width:10382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">
                <v:imagedata r:id="rId2" o:title=""/>
              </v:shape>
              <w10:wrap anchorx="page" anchory="page"/>
              <w10:anchorlock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A84F766" wp14:editId="3A13DEDE">
              <wp:simplePos x="0" y="0"/>
              <wp:positionH relativeFrom="margin">
                <wp:posOffset>0</wp:posOffset>
              </wp:positionH>
              <wp:positionV relativeFrom="margin">
                <wp:posOffset>0</wp:posOffset>
              </wp:positionV>
              <wp:extent cx="5939640" cy="687600"/>
              <wp:effectExtent l="0" t="0" r="0" b="0"/>
              <wp:wrapTopAndBottom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gray">
                      <a:xfrm>
                        <a:off x="0" y="0"/>
                        <a:ext cx="5939640" cy="687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8A8BB5" w14:textId="77777777" w:rsidR="00F30110" w:rsidRDefault="00F30110" w:rsidP="00F301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84F766" id="Rectangle 3" o:spid="_x0000_s1026" style="position:absolute;margin-left:0;margin-top:0;width:467.7pt;height:54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bwmode="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" filled="f" stroked="f" strokeweight="2pt">
              <v:textbox>
                <w:txbxContent>
                  <w:p w14:paraId="488A8BB5" w14:textId="77777777" w:rsidR="00F30110" w:rsidRDefault="00F30110" w:rsidP="00F30110">
                    <w:pPr>
                      <w:jc w:val="center"/>
                    </w:pPr>
                  </w:p>
                </w:txbxContent>
              </v:textbox>
              <w10:wrap type="topAndBottom" anchorx="margin" anchory="margin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F30CBE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5479B2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" w15:restartNumberingAfterBreak="0">
    <w:nsid w:val="06AE6E78"/>
    <w:multiLevelType w:val="multilevel"/>
    <w:tmpl w:val="2206B890"/>
    <w:styleLink w:val="ABBBulletList"/>
    <w:lvl w:ilvl="0">
      <w:start w:val="1"/>
      <w:numFmt w:val="bullet"/>
      <w:pStyle w:val="Bullet1"/>
      <w:lvlText w:val="–"/>
      <w:lvlJc w:val="left"/>
      <w:pPr>
        <w:tabs>
          <w:tab w:val="num" w:pos="284"/>
        </w:tabs>
        <w:ind w:left="284" w:hanging="284"/>
      </w:pPr>
      <w:rPr>
        <w:rFonts w:ascii="ABBvoice" w:hAnsi="ABBvoice" w:cs="Times New Roman" w:hint="default"/>
        <w:color w:val="auto"/>
        <w:u w:color="6764F6" w:themeColor="text2"/>
      </w:rPr>
    </w:lvl>
    <w:lvl w:ilvl="1">
      <w:start w:val="1"/>
      <w:numFmt w:val="bullet"/>
      <w:pStyle w:val="Bullet2"/>
      <w:lvlText w:val="•"/>
      <w:lvlJc w:val="left"/>
      <w:pPr>
        <w:tabs>
          <w:tab w:val="num" w:pos="568"/>
        </w:tabs>
        <w:ind w:left="568" w:hanging="284"/>
      </w:pPr>
      <w:rPr>
        <w:rFonts w:ascii="ABBvoice" w:hAnsi="ABBvoice" w:cs="Times New Roman" w:hint="default"/>
        <w:color w:val="auto"/>
        <w:u w:color="6764F6" w:themeColor="text2"/>
      </w:rPr>
    </w:lvl>
    <w:lvl w:ilvl="2">
      <w:start w:val="1"/>
      <w:numFmt w:val="bullet"/>
      <w:pStyle w:val="Bullet3"/>
      <w:lvlText w:val="–"/>
      <w:lvlJc w:val="left"/>
      <w:pPr>
        <w:tabs>
          <w:tab w:val="num" w:pos="852"/>
        </w:tabs>
        <w:ind w:left="852" w:hanging="284"/>
      </w:pPr>
      <w:rPr>
        <w:rFonts w:ascii="ABBvoice" w:hAnsi="ABBvoice" w:hint="default"/>
        <w:color w:val="auto"/>
        <w:u w:color="6764F6" w:themeColor="text2"/>
      </w:rPr>
    </w:lvl>
    <w:lvl w:ilvl="3">
      <w:start w:val="1"/>
      <w:numFmt w:val="bullet"/>
      <w:lvlText w:val=""/>
      <w:lvlJc w:val="left"/>
      <w:pPr>
        <w:tabs>
          <w:tab w:val="num" w:pos="1136"/>
        </w:tabs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420"/>
        </w:tabs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1704"/>
        </w:tabs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988"/>
        </w:tabs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272"/>
        </w:tabs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2556"/>
        </w:tabs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0C9D130F"/>
    <w:multiLevelType w:val="multilevel"/>
    <w:tmpl w:val="EDF6B122"/>
    <w:styleLink w:val="ABBNumberedList"/>
    <w:lvl w:ilvl="0">
      <w:start w:val="1"/>
      <w:numFmt w:val="decimal"/>
      <w:pStyle w:val="Num1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lowerLetter"/>
      <w:pStyle w:val="Num2"/>
      <w:lvlText w:val="%2)"/>
      <w:lvlJc w:val="left"/>
      <w:pPr>
        <w:tabs>
          <w:tab w:val="num" w:pos="568"/>
        </w:tabs>
        <w:ind w:left="568" w:hanging="284"/>
      </w:pPr>
      <w:rPr>
        <w:rFonts w:hint="default"/>
      </w:rPr>
    </w:lvl>
    <w:lvl w:ilvl="2">
      <w:start w:val="1"/>
      <w:numFmt w:val="decimal"/>
      <w:pStyle w:val="Num3"/>
      <w:lvlText w:val="%3."/>
      <w:lvlJc w:val="left"/>
      <w:pPr>
        <w:tabs>
          <w:tab w:val="num" w:pos="992"/>
        </w:tabs>
        <w:ind w:left="851" w:hanging="283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4" w15:restartNumberingAfterBreak="0">
    <w:nsid w:val="0F706678"/>
    <w:multiLevelType w:val="multilevel"/>
    <w:tmpl w:val="2206B890"/>
    <w:numStyleLink w:val="ABBBulletList"/>
  </w:abstractNum>
  <w:abstractNum w:abstractNumId="5" w15:restartNumberingAfterBreak="0">
    <w:nsid w:val="110224F4"/>
    <w:multiLevelType w:val="multilevel"/>
    <w:tmpl w:val="2206B890"/>
    <w:numStyleLink w:val="ABBBulletList"/>
  </w:abstractNum>
  <w:abstractNum w:abstractNumId="6" w15:restartNumberingAfterBreak="0">
    <w:nsid w:val="11DE1901"/>
    <w:multiLevelType w:val="hybridMultilevel"/>
    <w:tmpl w:val="896A148E"/>
    <w:lvl w:ilvl="0" w:tplc="16C4B1E8">
      <w:start w:val="1"/>
      <w:numFmt w:val="bullet"/>
      <w:lvlText w:val=""/>
      <w:lvlJc w:val="left"/>
      <w:pPr>
        <w:ind w:left="644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B324D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8" w15:restartNumberingAfterBreak="0">
    <w:nsid w:val="16C36FC2"/>
    <w:multiLevelType w:val="multilevel"/>
    <w:tmpl w:val="2206B890"/>
    <w:numStyleLink w:val="ABBBulletList"/>
  </w:abstractNum>
  <w:abstractNum w:abstractNumId="9" w15:restartNumberingAfterBreak="0">
    <w:nsid w:val="1E9D1B36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0" w15:restartNumberingAfterBreak="0">
    <w:nsid w:val="207B3B3D"/>
    <w:multiLevelType w:val="multilevel"/>
    <w:tmpl w:val="2206B890"/>
    <w:numStyleLink w:val="ABBBulletList"/>
  </w:abstractNum>
  <w:abstractNum w:abstractNumId="11" w15:restartNumberingAfterBreak="0">
    <w:nsid w:val="23FC2A0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2" w15:restartNumberingAfterBreak="0">
    <w:nsid w:val="29D22052"/>
    <w:multiLevelType w:val="multilevel"/>
    <w:tmpl w:val="2206B890"/>
    <w:numStyleLink w:val="ABBBulletList"/>
  </w:abstractNum>
  <w:abstractNum w:abstractNumId="13" w15:restartNumberingAfterBreak="0">
    <w:nsid w:val="2FEF2F94"/>
    <w:multiLevelType w:val="multilevel"/>
    <w:tmpl w:val="2206B890"/>
    <w:numStyleLink w:val="ABBBulletList"/>
  </w:abstractNum>
  <w:abstractNum w:abstractNumId="14" w15:restartNumberingAfterBreak="0">
    <w:nsid w:val="30B00BE9"/>
    <w:multiLevelType w:val="multilevel"/>
    <w:tmpl w:val="EDF6B122"/>
    <w:numStyleLink w:val="ABBNumberedList"/>
  </w:abstractNum>
  <w:abstractNum w:abstractNumId="15" w15:restartNumberingAfterBreak="0">
    <w:nsid w:val="31787F92"/>
    <w:multiLevelType w:val="multilevel"/>
    <w:tmpl w:val="EDF6B122"/>
    <w:numStyleLink w:val="ABBNumberedList"/>
  </w:abstractNum>
  <w:abstractNum w:abstractNumId="16" w15:restartNumberingAfterBreak="0">
    <w:nsid w:val="34096811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9D5A10"/>
    <w:multiLevelType w:val="hybridMultilevel"/>
    <w:tmpl w:val="C16E4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8008A7"/>
    <w:multiLevelType w:val="hybridMultilevel"/>
    <w:tmpl w:val="19F881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56E84"/>
    <w:multiLevelType w:val="multilevel"/>
    <w:tmpl w:val="EDF6B122"/>
    <w:numStyleLink w:val="ABBNumberedList"/>
  </w:abstractNum>
  <w:abstractNum w:abstractNumId="20" w15:restartNumberingAfterBreak="0">
    <w:nsid w:val="43B41E7E"/>
    <w:multiLevelType w:val="hybridMultilevel"/>
    <w:tmpl w:val="1FC2B5FE"/>
    <w:lvl w:ilvl="0" w:tplc="CCC2E4AE">
      <w:start w:val="1"/>
      <w:numFmt w:val="bullet"/>
      <w:lvlText w:val="—"/>
      <w:lvlJc w:val="left"/>
      <w:pPr>
        <w:ind w:left="748" w:hanging="360"/>
      </w:pPr>
      <w:rPr>
        <w:rFonts w:asciiTheme="majorHAnsi" w:hAnsiTheme="majorHAnsi" w:hint="default"/>
      </w:rPr>
    </w:lvl>
    <w:lvl w:ilvl="1" w:tplc="0407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21" w15:restartNumberingAfterBreak="0">
    <w:nsid w:val="44AB0E1C"/>
    <w:multiLevelType w:val="multilevel"/>
    <w:tmpl w:val="2206B890"/>
    <w:numStyleLink w:val="ABBBulletList"/>
  </w:abstractNum>
  <w:abstractNum w:abstractNumId="22" w15:restartNumberingAfterBreak="0">
    <w:nsid w:val="457971DE"/>
    <w:multiLevelType w:val="hybridMultilevel"/>
    <w:tmpl w:val="A5B82556"/>
    <w:lvl w:ilvl="0" w:tplc="EA82056E">
      <w:start w:val="1"/>
      <w:numFmt w:val="bullet"/>
      <w:pStyle w:val="T0Cursor"/>
      <w:lvlText w:val="—"/>
      <w:lvlJc w:val="left"/>
      <w:pPr>
        <w:ind w:left="1428" w:hanging="360"/>
      </w:pPr>
      <w:rPr>
        <w:rFonts w:ascii="ABBvoice" w:hAnsi="ABBvoice" w:hint="default"/>
        <w:b w:val="0"/>
        <w:bCs/>
        <w:i w:val="0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8F111EC"/>
    <w:multiLevelType w:val="multilevel"/>
    <w:tmpl w:val="2206B890"/>
    <w:numStyleLink w:val="ABBBulletList"/>
  </w:abstractNum>
  <w:abstractNum w:abstractNumId="24" w15:restartNumberingAfterBreak="0">
    <w:nsid w:val="48F229D5"/>
    <w:multiLevelType w:val="multilevel"/>
    <w:tmpl w:val="EDF6B122"/>
    <w:numStyleLink w:val="ABBNumberedList"/>
  </w:abstractNum>
  <w:abstractNum w:abstractNumId="25" w15:restartNumberingAfterBreak="0">
    <w:nsid w:val="4DAF74C3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 w15:restartNumberingAfterBreak="0">
    <w:nsid w:val="4F8430FE"/>
    <w:multiLevelType w:val="hybridMultilevel"/>
    <w:tmpl w:val="77E62B46"/>
    <w:lvl w:ilvl="0" w:tplc="E6585998">
      <w:start w:val="1"/>
      <w:numFmt w:val="bullet"/>
      <w:pStyle w:val="ABBCursor"/>
      <w:lvlText w:val="—"/>
      <w:lvlJc w:val="left"/>
      <w:pPr>
        <w:ind w:left="720" w:hanging="360"/>
      </w:pPr>
      <w:rPr>
        <w:rFonts w:ascii="ABBvoice" w:hAnsi="ABBvoice" w:hint="default"/>
        <w:b/>
        <w:i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A47C4C"/>
    <w:multiLevelType w:val="multilevel"/>
    <w:tmpl w:val="2206B890"/>
    <w:numStyleLink w:val="ABBBulletList"/>
  </w:abstractNum>
  <w:abstractNum w:abstractNumId="28" w15:restartNumberingAfterBreak="0">
    <w:nsid w:val="5CB97280"/>
    <w:multiLevelType w:val="hybridMultilevel"/>
    <w:tmpl w:val="C63213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E22F7"/>
    <w:multiLevelType w:val="hybridMultilevel"/>
    <w:tmpl w:val="52C495D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0B388C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1" w15:restartNumberingAfterBreak="0">
    <w:nsid w:val="71580E58"/>
    <w:multiLevelType w:val="hybridMultilevel"/>
    <w:tmpl w:val="0D70DE26"/>
    <w:lvl w:ilvl="0" w:tplc="3850B140">
      <w:start w:val="1"/>
      <w:numFmt w:val="bullet"/>
      <w:lvlText w:val=""/>
      <w:lvlJc w:val="left"/>
      <w:pPr>
        <w:ind w:left="720" w:hanging="360"/>
      </w:pPr>
      <w:rPr>
        <w:rFonts w:ascii="Wingdings 3" w:hAnsi="Wingdings 3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14A7F"/>
    <w:multiLevelType w:val="multilevel"/>
    <w:tmpl w:val="22E27E10"/>
    <w:lvl w:ilvl="0">
      <w:start w:val="1"/>
      <w:numFmt w:val="bullet"/>
      <w:lvlText w:val=""/>
      <w:lvlJc w:val="left"/>
      <w:pPr>
        <w:tabs>
          <w:tab w:val="num" w:pos="284"/>
        </w:tabs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"/>
      <w:lvlJc w:val="left"/>
      <w:pPr>
        <w:tabs>
          <w:tab w:val="num" w:pos="567"/>
        </w:tabs>
        <w:ind w:left="568" w:hanging="284"/>
      </w:pPr>
      <w:rPr>
        <w:rFonts w:ascii="Wingdings 3" w:hAnsi="Wingdings 3" w:hint="default"/>
      </w:rPr>
    </w:lvl>
    <w:lvl w:ilvl="2">
      <w:start w:val="1"/>
      <w:numFmt w:val="bullet"/>
      <w:lvlText w:val=""/>
      <w:lvlJc w:val="left"/>
      <w:pPr>
        <w:tabs>
          <w:tab w:val="num" w:pos="851"/>
        </w:tabs>
        <w:ind w:left="852" w:hanging="284"/>
      </w:pPr>
      <w:rPr>
        <w:rFonts w:ascii="Wingdings 3" w:hAnsi="Wingdings 3" w:hint="default"/>
      </w:rPr>
    </w:lvl>
    <w:lvl w:ilvl="3">
      <w:start w:val="1"/>
      <w:numFmt w:val="bullet"/>
      <w:lvlText w:val=""/>
      <w:lvlJc w:val="left"/>
      <w:pPr>
        <w:tabs>
          <w:tab w:val="num" w:pos="1134"/>
        </w:tabs>
        <w:ind w:left="1136" w:hanging="284"/>
      </w:pPr>
      <w:rPr>
        <w:rFonts w:ascii="Wingdings 3" w:hAnsi="Wingdings 3"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33" w15:restartNumberingAfterBreak="0">
    <w:nsid w:val="7A736B77"/>
    <w:multiLevelType w:val="hybridMultilevel"/>
    <w:tmpl w:val="12B06C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9D19FC"/>
    <w:multiLevelType w:val="multilevel"/>
    <w:tmpl w:val="EDF6B122"/>
    <w:numStyleLink w:val="ABBNumberedList"/>
  </w:abstractNum>
  <w:num w:numId="1" w16cid:durableId="881866403">
    <w:abstractNumId w:val="2"/>
  </w:num>
  <w:num w:numId="2" w16cid:durableId="1864320803">
    <w:abstractNumId w:val="3"/>
  </w:num>
  <w:num w:numId="3" w16cid:durableId="1081951365">
    <w:abstractNumId w:val="15"/>
  </w:num>
  <w:num w:numId="4" w16cid:durableId="303659573">
    <w:abstractNumId w:val="4"/>
  </w:num>
  <w:num w:numId="5" w16cid:durableId="1360551122">
    <w:abstractNumId w:val="30"/>
  </w:num>
  <w:num w:numId="6" w16cid:durableId="1115368219">
    <w:abstractNumId w:val="7"/>
  </w:num>
  <w:num w:numId="7" w16cid:durableId="32195613">
    <w:abstractNumId w:val="1"/>
  </w:num>
  <w:num w:numId="8" w16cid:durableId="2060399504">
    <w:abstractNumId w:val="25"/>
  </w:num>
  <w:num w:numId="9" w16cid:durableId="1570068998">
    <w:abstractNumId w:val="32"/>
  </w:num>
  <w:num w:numId="10" w16cid:durableId="1226649193">
    <w:abstractNumId w:val="31"/>
  </w:num>
  <w:num w:numId="11" w16cid:durableId="849562167">
    <w:abstractNumId w:val="9"/>
  </w:num>
  <w:num w:numId="12" w16cid:durableId="1494686039">
    <w:abstractNumId w:val="6"/>
  </w:num>
  <w:num w:numId="13" w16cid:durableId="855659723">
    <w:abstractNumId w:val="11"/>
  </w:num>
  <w:num w:numId="14" w16cid:durableId="1005787949">
    <w:abstractNumId w:val="23"/>
  </w:num>
  <w:num w:numId="15" w16cid:durableId="338241277">
    <w:abstractNumId w:val="12"/>
  </w:num>
  <w:num w:numId="16" w16cid:durableId="1982465751">
    <w:abstractNumId w:val="21"/>
  </w:num>
  <w:num w:numId="17" w16cid:durableId="1869366530">
    <w:abstractNumId w:val="17"/>
  </w:num>
  <w:num w:numId="18" w16cid:durableId="1310940344">
    <w:abstractNumId w:val="28"/>
  </w:num>
  <w:num w:numId="19" w16cid:durableId="1222256812">
    <w:abstractNumId w:val="29"/>
  </w:num>
  <w:num w:numId="20" w16cid:durableId="87969486">
    <w:abstractNumId w:val="18"/>
  </w:num>
  <w:num w:numId="21" w16cid:durableId="1783958279">
    <w:abstractNumId w:val="0"/>
  </w:num>
  <w:num w:numId="22" w16cid:durableId="689334785">
    <w:abstractNumId w:val="10"/>
  </w:num>
  <w:num w:numId="23" w16cid:durableId="595789102">
    <w:abstractNumId w:val="24"/>
  </w:num>
  <w:num w:numId="24" w16cid:durableId="705134294">
    <w:abstractNumId w:val="19"/>
  </w:num>
  <w:num w:numId="25" w16cid:durableId="1927961269">
    <w:abstractNumId w:val="27"/>
  </w:num>
  <w:num w:numId="26" w16cid:durableId="20900354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77939315">
    <w:abstractNumId w:val="8"/>
  </w:num>
  <w:num w:numId="28" w16cid:durableId="1820804251">
    <w:abstractNumId w:val="16"/>
  </w:num>
  <w:num w:numId="29" w16cid:durableId="1486044949">
    <w:abstractNumId w:val="33"/>
  </w:num>
  <w:num w:numId="30" w16cid:durableId="1876654532">
    <w:abstractNumId w:val="20"/>
  </w:num>
  <w:num w:numId="31" w16cid:durableId="929318646">
    <w:abstractNumId w:val="22"/>
  </w:num>
  <w:num w:numId="32" w16cid:durableId="829639583">
    <w:abstractNumId w:val="26"/>
  </w:num>
  <w:num w:numId="33" w16cid:durableId="1821385208">
    <w:abstractNumId w:val="13"/>
  </w:num>
  <w:num w:numId="34" w16cid:durableId="2046175346">
    <w:abstractNumId w:val="5"/>
  </w:num>
  <w:num w:numId="35" w16cid:durableId="117261961">
    <w:abstractNumId w:val="34"/>
  </w:num>
  <w:num w:numId="36" w16cid:durableId="658264622">
    <w:abstractNumId w:val="14"/>
  </w:num>
  <w:num w:numId="37" w16cid:durableId="530067399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consecutiveHyphenLimit w:val="3"/>
  <w:hyphenationZone w:val="425"/>
  <w:doNotHyphenateCaps/>
  <w:drawingGridHorizontalSpacing w:val="181"/>
  <w:drawingGridVerticalSpacing w:val="181"/>
  <w:characterSpacingControl w:val="doNotCompress"/>
  <w:hdrShapeDefaults>
    <o:shapedefaults v:ext="edit" spidmax="2050">
      <o:colormru v:ext="edit" colors="silver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BB"/>
    <w:rsid w:val="00001506"/>
    <w:rsid w:val="000024F0"/>
    <w:rsid w:val="00005BC3"/>
    <w:rsid w:val="00010945"/>
    <w:rsid w:val="00010B2C"/>
    <w:rsid w:val="0001134F"/>
    <w:rsid w:val="00011AB4"/>
    <w:rsid w:val="00012122"/>
    <w:rsid w:val="000316EC"/>
    <w:rsid w:val="00032B92"/>
    <w:rsid w:val="00034286"/>
    <w:rsid w:val="000349BC"/>
    <w:rsid w:val="00034C65"/>
    <w:rsid w:val="000377AB"/>
    <w:rsid w:val="00041AAD"/>
    <w:rsid w:val="00047D44"/>
    <w:rsid w:val="00047D9B"/>
    <w:rsid w:val="00047F92"/>
    <w:rsid w:val="00052F24"/>
    <w:rsid w:val="00053E6C"/>
    <w:rsid w:val="0005548E"/>
    <w:rsid w:val="0005574C"/>
    <w:rsid w:val="00055E5E"/>
    <w:rsid w:val="00057D3C"/>
    <w:rsid w:val="000718C1"/>
    <w:rsid w:val="0008259C"/>
    <w:rsid w:val="00082633"/>
    <w:rsid w:val="00090D8F"/>
    <w:rsid w:val="000A1C88"/>
    <w:rsid w:val="000A2575"/>
    <w:rsid w:val="000A45FD"/>
    <w:rsid w:val="000A640E"/>
    <w:rsid w:val="000B5EBD"/>
    <w:rsid w:val="000C1A31"/>
    <w:rsid w:val="000C31C4"/>
    <w:rsid w:val="000C48BA"/>
    <w:rsid w:val="000D36F0"/>
    <w:rsid w:val="000E3A20"/>
    <w:rsid w:val="000E4F4F"/>
    <w:rsid w:val="000F0887"/>
    <w:rsid w:val="000F18AF"/>
    <w:rsid w:val="00103980"/>
    <w:rsid w:val="00103E95"/>
    <w:rsid w:val="00114AA0"/>
    <w:rsid w:val="00115E9B"/>
    <w:rsid w:val="001166D7"/>
    <w:rsid w:val="001167A5"/>
    <w:rsid w:val="001205EA"/>
    <w:rsid w:val="00121069"/>
    <w:rsid w:val="00132B5E"/>
    <w:rsid w:val="00134512"/>
    <w:rsid w:val="00140AEA"/>
    <w:rsid w:val="001443FA"/>
    <w:rsid w:val="00145579"/>
    <w:rsid w:val="0015411E"/>
    <w:rsid w:val="00154ECF"/>
    <w:rsid w:val="00166C34"/>
    <w:rsid w:val="001716A3"/>
    <w:rsid w:val="00173FD2"/>
    <w:rsid w:val="00180ABF"/>
    <w:rsid w:val="0018377C"/>
    <w:rsid w:val="00186263"/>
    <w:rsid w:val="001904D9"/>
    <w:rsid w:val="001907E2"/>
    <w:rsid w:val="00192AAD"/>
    <w:rsid w:val="001A54AA"/>
    <w:rsid w:val="001A765C"/>
    <w:rsid w:val="001A7857"/>
    <w:rsid w:val="001B2C44"/>
    <w:rsid w:val="001B3902"/>
    <w:rsid w:val="001C21CC"/>
    <w:rsid w:val="001C2572"/>
    <w:rsid w:val="001C77EE"/>
    <w:rsid w:val="001D30CF"/>
    <w:rsid w:val="001D5BBF"/>
    <w:rsid w:val="001E0E38"/>
    <w:rsid w:val="001E25FA"/>
    <w:rsid w:val="001E3056"/>
    <w:rsid w:val="001E30F1"/>
    <w:rsid w:val="001E4552"/>
    <w:rsid w:val="001E478C"/>
    <w:rsid w:val="001E5AA1"/>
    <w:rsid w:val="001F10CC"/>
    <w:rsid w:val="001F16AA"/>
    <w:rsid w:val="001F4FAA"/>
    <w:rsid w:val="002159BC"/>
    <w:rsid w:val="00217A29"/>
    <w:rsid w:val="002209B2"/>
    <w:rsid w:val="00222B83"/>
    <w:rsid w:val="002237F9"/>
    <w:rsid w:val="00224E34"/>
    <w:rsid w:val="002270A2"/>
    <w:rsid w:val="00232219"/>
    <w:rsid w:val="00232EDA"/>
    <w:rsid w:val="002367BA"/>
    <w:rsid w:val="002435C0"/>
    <w:rsid w:val="00247D5A"/>
    <w:rsid w:val="0025525C"/>
    <w:rsid w:val="0026226A"/>
    <w:rsid w:val="0026612B"/>
    <w:rsid w:val="00266E41"/>
    <w:rsid w:val="00271245"/>
    <w:rsid w:val="00272B18"/>
    <w:rsid w:val="002730A2"/>
    <w:rsid w:val="00281D44"/>
    <w:rsid w:val="00283492"/>
    <w:rsid w:val="0028785F"/>
    <w:rsid w:val="002929F6"/>
    <w:rsid w:val="002A033B"/>
    <w:rsid w:val="002A42DE"/>
    <w:rsid w:val="002A63F8"/>
    <w:rsid w:val="002B20C6"/>
    <w:rsid w:val="002B3F45"/>
    <w:rsid w:val="002C214F"/>
    <w:rsid w:val="002C45F5"/>
    <w:rsid w:val="002C564B"/>
    <w:rsid w:val="002D08EC"/>
    <w:rsid w:val="002D14C0"/>
    <w:rsid w:val="002D3DA9"/>
    <w:rsid w:val="002D41B0"/>
    <w:rsid w:val="002E149F"/>
    <w:rsid w:val="002E76D1"/>
    <w:rsid w:val="002E7AE9"/>
    <w:rsid w:val="002F05A0"/>
    <w:rsid w:val="002F139A"/>
    <w:rsid w:val="002F2B39"/>
    <w:rsid w:val="002F2D31"/>
    <w:rsid w:val="002F504A"/>
    <w:rsid w:val="002F64D8"/>
    <w:rsid w:val="00303263"/>
    <w:rsid w:val="00310AB3"/>
    <w:rsid w:val="00312ABA"/>
    <w:rsid w:val="00314D89"/>
    <w:rsid w:val="00315040"/>
    <w:rsid w:val="003150E5"/>
    <w:rsid w:val="00324B9B"/>
    <w:rsid w:val="0032711B"/>
    <w:rsid w:val="003306A2"/>
    <w:rsid w:val="00332CBB"/>
    <w:rsid w:val="00333574"/>
    <w:rsid w:val="00350B62"/>
    <w:rsid w:val="00351A44"/>
    <w:rsid w:val="00355B36"/>
    <w:rsid w:val="003572C7"/>
    <w:rsid w:val="00357560"/>
    <w:rsid w:val="00366DC8"/>
    <w:rsid w:val="00372114"/>
    <w:rsid w:val="00372823"/>
    <w:rsid w:val="00372CFE"/>
    <w:rsid w:val="003736C4"/>
    <w:rsid w:val="00374CE1"/>
    <w:rsid w:val="003800D5"/>
    <w:rsid w:val="003801C9"/>
    <w:rsid w:val="0038051D"/>
    <w:rsid w:val="003917C6"/>
    <w:rsid w:val="003A57D9"/>
    <w:rsid w:val="003B27C3"/>
    <w:rsid w:val="003B55A6"/>
    <w:rsid w:val="003D001B"/>
    <w:rsid w:val="003D1F27"/>
    <w:rsid w:val="003D3F5A"/>
    <w:rsid w:val="003E40F0"/>
    <w:rsid w:val="003F0581"/>
    <w:rsid w:val="003F0DEE"/>
    <w:rsid w:val="003F4A41"/>
    <w:rsid w:val="004002B7"/>
    <w:rsid w:val="00401031"/>
    <w:rsid w:val="0040437B"/>
    <w:rsid w:val="00421650"/>
    <w:rsid w:val="004266B9"/>
    <w:rsid w:val="00430760"/>
    <w:rsid w:val="004314D2"/>
    <w:rsid w:val="004319B7"/>
    <w:rsid w:val="00432305"/>
    <w:rsid w:val="00432F83"/>
    <w:rsid w:val="00433600"/>
    <w:rsid w:val="00434B6D"/>
    <w:rsid w:val="004378CC"/>
    <w:rsid w:val="00445474"/>
    <w:rsid w:val="004472BD"/>
    <w:rsid w:val="00447FB8"/>
    <w:rsid w:val="00461899"/>
    <w:rsid w:val="004632EE"/>
    <w:rsid w:val="00470202"/>
    <w:rsid w:val="00472F77"/>
    <w:rsid w:val="004734F1"/>
    <w:rsid w:val="00475307"/>
    <w:rsid w:val="00475510"/>
    <w:rsid w:val="004803B0"/>
    <w:rsid w:val="0048704E"/>
    <w:rsid w:val="004873F3"/>
    <w:rsid w:val="0049122E"/>
    <w:rsid w:val="00492FC3"/>
    <w:rsid w:val="004965FF"/>
    <w:rsid w:val="004A0BF3"/>
    <w:rsid w:val="004B250F"/>
    <w:rsid w:val="004B53EB"/>
    <w:rsid w:val="004B56CE"/>
    <w:rsid w:val="004B7208"/>
    <w:rsid w:val="004C2164"/>
    <w:rsid w:val="004C28E2"/>
    <w:rsid w:val="004D491B"/>
    <w:rsid w:val="004D6A3E"/>
    <w:rsid w:val="004E0614"/>
    <w:rsid w:val="004E1C3C"/>
    <w:rsid w:val="004E409B"/>
    <w:rsid w:val="004E703C"/>
    <w:rsid w:val="004F0B45"/>
    <w:rsid w:val="004F0DCD"/>
    <w:rsid w:val="004F3B84"/>
    <w:rsid w:val="004F541E"/>
    <w:rsid w:val="004F6000"/>
    <w:rsid w:val="004F7F7E"/>
    <w:rsid w:val="005010C4"/>
    <w:rsid w:val="00504E78"/>
    <w:rsid w:val="0050513D"/>
    <w:rsid w:val="00517842"/>
    <w:rsid w:val="00522C3F"/>
    <w:rsid w:val="0052596D"/>
    <w:rsid w:val="00526933"/>
    <w:rsid w:val="00526FEC"/>
    <w:rsid w:val="00530E7E"/>
    <w:rsid w:val="00543C86"/>
    <w:rsid w:val="00543FEE"/>
    <w:rsid w:val="0054693B"/>
    <w:rsid w:val="0055263C"/>
    <w:rsid w:val="00556333"/>
    <w:rsid w:val="00566C97"/>
    <w:rsid w:val="005676E8"/>
    <w:rsid w:val="00574134"/>
    <w:rsid w:val="0057413B"/>
    <w:rsid w:val="0057584E"/>
    <w:rsid w:val="005760AB"/>
    <w:rsid w:val="00577A98"/>
    <w:rsid w:val="00590054"/>
    <w:rsid w:val="005901C0"/>
    <w:rsid w:val="00594AEF"/>
    <w:rsid w:val="00596621"/>
    <w:rsid w:val="005A06EE"/>
    <w:rsid w:val="005A7C15"/>
    <w:rsid w:val="005A7DAE"/>
    <w:rsid w:val="005A7F0F"/>
    <w:rsid w:val="005B06ED"/>
    <w:rsid w:val="005B38C4"/>
    <w:rsid w:val="005B6102"/>
    <w:rsid w:val="005B74C5"/>
    <w:rsid w:val="005C2861"/>
    <w:rsid w:val="005C6F93"/>
    <w:rsid w:val="005D4BC5"/>
    <w:rsid w:val="005D5877"/>
    <w:rsid w:val="005F4283"/>
    <w:rsid w:val="005F4B7C"/>
    <w:rsid w:val="00602C80"/>
    <w:rsid w:val="00603B0D"/>
    <w:rsid w:val="00610DF2"/>
    <w:rsid w:val="00611069"/>
    <w:rsid w:val="00614267"/>
    <w:rsid w:val="006223B1"/>
    <w:rsid w:val="0062686C"/>
    <w:rsid w:val="00640733"/>
    <w:rsid w:val="00641310"/>
    <w:rsid w:val="0064522A"/>
    <w:rsid w:val="00652168"/>
    <w:rsid w:val="00653DB2"/>
    <w:rsid w:val="00660EBD"/>
    <w:rsid w:val="0067130F"/>
    <w:rsid w:val="00671A17"/>
    <w:rsid w:val="006733DF"/>
    <w:rsid w:val="00674F22"/>
    <w:rsid w:val="00675EAD"/>
    <w:rsid w:val="006A2528"/>
    <w:rsid w:val="006A3A29"/>
    <w:rsid w:val="006A4635"/>
    <w:rsid w:val="006A4FFD"/>
    <w:rsid w:val="006B00E6"/>
    <w:rsid w:val="006B1924"/>
    <w:rsid w:val="006B55B0"/>
    <w:rsid w:val="006C35D7"/>
    <w:rsid w:val="006C73BA"/>
    <w:rsid w:val="006D3684"/>
    <w:rsid w:val="006D5E5A"/>
    <w:rsid w:val="006E0E29"/>
    <w:rsid w:val="006E389A"/>
    <w:rsid w:val="006E44F1"/>
    <w:rsid w:val="006F3C90"/>
    <w:rsid w:val="0070048C"/>
    <w:rsid w:val="0070365B"/>
    <w:rsid w:val="007037E9"/>
    <w:rsid w:val="00704F6F"/>
    <w:rsid w:val="00711EF4"/>
    <w:rsid w:val="00713487"/>
    <w:rsid w:val="00716A9B"/>
    <w:rsid w:val="0071757B"/>
    <w:rsid w:val="00723910"/>
    <w:rsid w:val="00724AD8"/>
    <w:rsid w:val="00731F1A"/>
    <w:rsid w:val="00732D11"/>
    <w:rsid w:val="00736CDE"/>
    <w:rsid w:val="007458B0"/>
    <w:rsid w:val="0074593E"/>
    <w:rsid w:val="007475B1"/>
    <w:rsid w:val="007523AC"/>
    <w:rsid w:val="00772825"/>
    <w:rsid w:val="00773247"/>
    <w:rsid w:val="00773F87"/>
    <w:rsid w:val="007743FC"/>
    <w:rsid w:val="00775648"/>
    <w:rsid w:val="00775C15"/>
    <w:rsid w:val="007819A2"/>
    <w:rsid w:val="00786AD9"/>
    <w:rsid w:val="0079035B"/>
    <w:rsid w:val="00791E21"/>
    <w:rsid w:val="00792A0B"/>
    <w:rsid w:val="007932D4"/>
    <w:rsid w:val="00795DBD"/>
    <w:rsid w:val="00797473"/>
    <w:rsid w:val="007B38C7"/>
    <w:rsid w:val="007B3B78"/>
    <w:rsid w:val="007B7FEE"/>
    <w:rsid w:val="007C1647"/>
    <w:rsid w:val="007C62CA"/>
    <w:rsid w:val="007C67BB"/>
    <w:rsid w:val="007C7B10"/>
    <w:rsid w:val="007D1721"/>
    <w:rsid w:val="007D29CD"/>
    <w:rsid w:val="007D4776"/>
    <w:rsid w:val="007D4F57"/>
    <w:rsid w:val="007D4FBC"/>
    <w:rsid w:val="007E4B74"/>
    <w:rsid w:val="007E5390"/>
    <w:rsid w:val="007E7B56"/>
    <w:rsid w:val="007F1060"/>
    <w:rsid w:val="007F3F17"/>
    <w:rsid w:val="007F5BA5"/>
    <w:rsid w:val="007F680D"/>
    <w:rsid w:val="007F698E"/>
    <w:rsid w:val="007F6F80"/>
    <w:rsid w:val="0080172A"/>
    <w:rsid w:val="0080599D"/>
    <w:rsid w:val="008169C8"/>
    <w:rsid w:val="00817CA0"/>
    <w:rsid w:val="00823579"/>
    <w:rsid w:val="008256E4"/>
    <w:rsid w:val="00827A1B"/>
    <w:rsid w:val="00827BEC"/>
    <w:rsid w:val="0083499A"/>
    <w:rsid w:val="0083536E"/>
    <w:rsid w:val="00835AE5"/>
    <w:rsid w:val="00835BD4"/>
    <w:rsid w:val="0084316C"/>
    <w:rsid w:val="00850B05"/>
    <w:rsid w:val="00851999"/>
    <w:rsid w:val="00851D6F"/>
    <w:rsid w:val="0085405F"/>
    <w:rsid w:val="00855DF0"/>
    <w:rsid w:val="008674E8"/>
    <w:rsid w:val="00872B99"/>
    <w:rsid w:val="0087441E"/>
    <w:rsid w:val="00875503"/>
    <w:rsid w:val="00883D9E"/>
    <w:rsid w:val="008940E3"/>
    <w:rsid w:val="00894C3F"/>
    <w:rsid w:val="008954BD"/>
    <w:rsid w:val="0089632D"/>
    <w:rsid w:val="008A04A4"/>
    <w:rsid w:val="008A1684"/>
    <w:rsid w:val="008A5C1D"/>
    <w:rsid w:val="008B17EE"/>
    <w:rsid w:val="008B4FB6"/>
    <w:rsid w:val="008C4CC0"/>
    <w:rsid w:val="008C61C6"/>
    <w:rsid w:val="008C66A8"/>
    <w:rsid w:val="008C6EAE"/>
    <w:rsid w:val="008D0EC4"/>
    <w:rsid w:val="008D3373"/>
    <w:rsid w:val="008D5D22"/>
    <w:rsid w:val="008E09A5"/>
    <w:rsid w:val="008E46F7"/>
    <w:rsid w:val="008E5301"/>
    <w:rsid w:val="008E596E"/>
    <w:rsid w:val="008F087D"/>
    <w:rsid w:val="008F2AE2"/>
    <w:rsid w:val="008F6D84"/>
    <w:rsid w:val="0090030E"/>
    <w:rsid w:val="00906448"/>
    <w:rsid w:val="0090788E"/>
    <w:rsid w:val="009109A6"/>
    <w:rsid w:val="00914748"/>
    <w:rsid w:val="0091588C"/>
    <w:rsid w:val="009209C9"/>
    <w:rsid w:val="00920DB7"/>
    <w:rsid w:val="00924657"/>
    <w:rsid w:val="009436F9"/>
    <w:rsid w:val="00952FF4"/>
    <w:rsid w:val="00954065"/>
    <w:rsid w:val="00955404"/>
    <w:rsid w:val="0096518D"/>
    <w:rsid w:val="00970A24"/>
    <w:rsid w:val="009801E4"/>
    <w:rsid w:val="00982697"/>
    <w:rsid w:val="00982E2F"/>
    <w:rsid w:val="00985248"/>
    <w:rsid w:val="00985499"/>
    <w:rsid w:val="00987223"/>
    <w:rsid w:val="0099454A"/>
    <w:rsid w:val="00994D3A"/>
    <w:rsid w:val="009A0776"/>
    <w:rsid w:val="009A196B"/>
    <w:rsid w:val="009A3525"/>
    <w:rsid w:val="009A7184"/>
    <w:rsid w:val="009B10D9"/>
    <w:rsid w:val="009B1C6D"/>
    <w:rsid w:val="009B1C8D"/>
    <w:rsid w:val="009C0ABA"/>
    <w:rsid w:val="009D0D69"/>
    <w:rsid w:val="009D40A3"/>
    <w:rsid w:val="009D45C9"/>
    <w:rsid w:val="009D50E1"/>
    <w:rsid w:val="009D7D76"/>
    <w:rsid w:val="009E0D58"/>
    <w:rsid w:val="009E3EDC"/>
    <w:rsid w:val="009E65B1"/>
    <w:rsid w:val="009F0095"/>
    <w:rsid w:val="009F5A4F"/>
    <w:rsid w:val="009F5A63"/>
    <w:rsid w:val="00A02658"/>
    <w:rsid w:val="00A06CF8"/>
    <w:rsid w:val="00A11546"/>
    <w:rsid w:val="00A16B93"/>
    <w:rsid w:val="00A200E2"/>
    <w:rsid w:val="00A21086"/>
    <w:rsid w:val="00A219EB"/>
    <w:rsid w:val="00A21C46"/>
    <w:rsid w:val="00A25472"/>
    <w:rsid w:val="00A32308"/>
    <w:rsid w:val="00A326A7"/>
    <w:rsid w:val="00A34750"/>
    <w:rsid w:val="00A34B84"/>
    <w:rsid w:val="00A3518E"/>
    <w:rsid w:val="00A37EBC"/>
    <w:rsid w:val="00A42B77"/>
    <w:rsid w:val="00A50E00"/>
    <w:rsid w:val="00A52267"/>
    <w:rsid w:val="00A5291F"/>
    <w:rsid w:val="00A5526C"/>
    <w:rsid w:val="00A56A47"/>
    <w:rsid w:val="00A62805"/>
    <w:rsid w:val="00A6595C"/>
    <w:rsid w:val="00A65B9A"/>
    <w:rsid w:val="00A67342"/>
    <w:rsid w:val="00A67955"/>
    <w:rsid w:val="00A714E6"/>
    <w:rsid w:val="00A73524"/>
    <w:rsid w:val="00A76550"/>
    <w:rsid w:val="00A8168B"/>
    <w:rsid w:val="00A879AF"/>
    <w:rsid w:val="00A91D93"/>
    <w:rsid w:val="00A93461"/>
    <w:rsid w:val="00A94717"/>
    <w:rsid w:val="00A96712"/>
    <w:rsid w:val="00A96C23"/>
    <w:rsid w:val="00AA06CD"/>
    <w:rsid w:val="00AA288E"/>
    <w:rsid w:val="00AA3D6D"/>
    <w:rsid w:val="00AA5792"/>
    <w:rsid w:val="00AB3058"/>
    <w:rsid w:val="00AB38EE"/>
    <w:rsid w:val="00AC771B"/>
    <w:rsid w:val="00AD5190"/>
    <w:rsid w:val="00AD5CD4"/>
    <w:rsid w:val="00AE36D8"/>
    <w:rsid w:val="00AE542A"/>
    <w:rsid w:val="00AF14B5"/>
    <w:rsid w:val="00AF5ADF"/>
    <w:rsid w:val="00B0056D"/>
    <w:rsid w:val="00B01918"/>
    <w:rsid w:val="00B05747"/>
    <w:rsid w:val="00B05EB7"/>
    <w:rsid w:val="00B06E18"/>
    <w:rsid w:val="00B15333"/>
    <w:rsid w:val="00B1568D"/>
    <w:rsid w:val="00B16C28"/>
    <w:rsid w:val="00B213BE"/>
    <w:rsid w:val="00B30099"/>
    <w:rsid w:val="00B35CBA"/>
    <w:rsid w:val="00B528EA"/>
    <w:rsid w:val="00B55542"/>
    <w:rsid w:val="00B5557C"/>
    <w:rsid w:val="00B56B65"/>
    <w:rsid w:val="00B60EF3"/>
    <w:rsid w:val="00B62667"/>
    <w:rsid w:val="00B674A7"/>
    <w:rsid w:val="00B75271"/>
    <w:rsid w:val="00B77386"/>
    <w:rsid w:val="00B8201F"/>
    <w:rsid w:val="00B92DF9"/>
    <w:rsid w:val="00B95460"/>
    <w:rsid w:val="00BA05C8"/>
    <w:rsid w:val="00BA05F3"/>
    <w:rsid w:val="00BA6D56"/>
    <w:rsid w:val="00BA6FD0"/>
    <w:rsid w:val="00BB2AEE"/>
    <w:rsid w:val="00BB2EE1"/>
    <w:rsid w:val="00BB455D"/>
    <w:rsid w:val="00BC0CB8"/>
    <w:rsid w:val="00BC7205"/>
    <w:rsid w:val="00BD062C"/>
    <w:rsid w:val="00BD5055"/>
    <w:rsid w:val="00BD5AC8"/>
    <w:rsid w:val="00BD5C2F"/>
    <w:rsid w:val="00BD5C58"/>
    <w:rsid w:val="00BD6D84"/>
    <w:rsid w:val="00BE2F93"/>
    <w:rsid w:val="00BE32AC"/>
    <w:rsid w:val="00BE6283"/>
    <w:rsid w:val="00BE6D20"/>
    <w:rsid w:val="00BE742A"/>
    <w:rsid w:val="00BF035B"/>
    <w:rsid w:val="00BF0B0E"/>
    <w:rsid w:val="00BF0FAD"/>
    <w:rsid w:val="00BF2AD0"/>
    <w:rsid w:val="00BF3393"/>
    <w:rsid w:val="00C010CC"/>
    <w:rsid w:val="00C056C8"/>
    <w:rsid w:val="00C0577D"/>
    <w:rsid w:val="00C07364"/>
    <w:rsid w:val="00C12D01"/>
    <w:rsid w:val="00C13C2F"/>
    <w:rsid w:val="00C21B77"/>
    <w:rsid w:val="00C23978"/>
    <w:rsid w:val="00C26018"/>
    <w:rsid w:val="00C26E16"/>
    <w:rsid w:val="00C32F19"/>
    <w:rsid w:val="00C33DF1"/>
    <w:rsid w:val="00C41FEB"/>
    <w:rsid w:val="00C51CE3"/>
    <w:rsid w:val="00C53227"/>
    <w:rsid w:val="00C5513E"/>
    <w:rsid w:val="00C57E46"/>
    <w:rsid w:val="00C60D54"/>
    <w:rsid w:val="00C61325"/>
    <w:rsid w:val="00C61B45"/>
    <w:rsid w:val="00C651FB"/>
    <w:rsid w:val="00C70A31"/>
    <w:rsid w:val="00C818B3"/>
    <w:rsid w:val="00C81F4F"/>
    <w:rsid w:val="00C83CBD"/>
    <w:rsid w:val="00C84E7D"/>
    <w:rsid w:val="00C8685F"/>
    <w:rsid w:val="00C92C6D"/>
    <w:rsid w:val="00CA3F01"/>
    <w:rsid w:val="00CA4BEB"/>
    <w:rsid w:val="00CA7B6F"/>
    <w:rsid w:val="00CB2F83"/>
    <w:rsid w:val="00CB4EE6"/>
    <w:rsid w:val="00CB60B9"/>
    <w:rsid w:val="00CC0354"/>
    <w:rsid w:val="00CC25BB"/>
    <w:rsid w:val="00CC2961"/>
    <w:rsid w:val="00CC7CFA"/>
    <w:rsid w:val="00CE2999"/>
    <w:rsid w:val="00CE3A62"/>
    <w:rsid w:val="00CE4745"/>
    <w:rsid w:val="00CF2185"/>
    <w:rsid w:val="00CF38FC"/>
    <w:rsid w:val="00CF618D"/>
    <w:rsid w:val="00D03D0E"/>
    <w:rsid w:val="00D06603"/>
    <w:rsid w:val="00D175BB"/>
    <w:rsid w:val="00D17B0F"/>
    <w:rsid w:val="00D20993"/>
    <w:rsid w:val="00D26AEF"/>
    <w:rsid w:val="00D277AE"/>
    <w:rsid w:val="00D40676"/>
    <w:rsid w:val="00D45EA2"/>
    <w:rsid w:val="00D47266"/>
    <w:rsid w:val="00D51AF5"/>
    <w:rsid w:val="00D52662"/>
    <w:rsid w:val="00D52BE8"/>
    <w:rsid w:val="00D55ADB"/>
    <w:rsid w:val="00D612C4"/>
    <w:rsid w:val="00D6377C"/>
    <w:rsid w:val="00D663F8"/>
    <w:rsid w:val="00D67B84"/>
    <w:rsid w:val="00D745DA"/>
    <w:rsid w:val="00D80330"/>
    <w:rsid w:val="00D837E6"/>
    <w:rsid w:val="00D90C5F"/>
    <w:rsid w:val="00D9372B"/>
    <w:rsid w:val="00D939A0"/>
    <w:rsid w:val="00DA2074"/>
    <w:rsid w:val="00DA35C2"/>
    <w:rsid w:val="00DB2D8E"/>
    <w:rsid w:val="00DB7289"/>
    <w:rsid w:val="00DC3945"/>
    <w:rsid w:val="00DC462D"/>
    <w:rsid w:val="00DC510D"/>
    <w:rsid w:val="00DD107C"/>
    <w:rsid w:val="00DD22CC"/>
    <w:rsid w:val="00DD5377"/>
    <w:rsid w:val="00DE018C"/>
    <w:rsid w:val="00DE0613"/>
    <w:rsid w:val="00DE0B0A"/>
    <w:rsid w:val="00DE2FC8"/>
    <w:rsid w:val="00DE70F0"/>
    <w:rsid w:val="00DE713E"/>
    <w:rsid w:val="00DE79CE"/>
    <w:rsid w:val="00DF0AA5"/>
    <w:rsid w:val="00DF6FCF"/>
    <w:rsid w:val="00E008C5"/>
    <w:rsid w:val="00E03418"/>
    <w:rsid w:val="00E071B3"/>
    <w:rsid w:val="00E33DEB"/>
    <w:rsid w:val="00E4373E"/>
    <w:rsid w:val="00E44C41"/>
    <w:rsid w:val="00E50BCB"/>
    <w:rsid w:val="00E521A5"/>
    <w:rsid w:val="00E561C3"/>
    <w:rsid w:val="00E6269D"/>
    <w:rsid w:val="00E658E6"/>
    <w:rsid w:val="00E702BA"/>
    <w:rsid w:val="00E73CA0"/>
    <w:rsid w:val="00E77BE9"/>
    <w:rsid w:val="00E80997"/>
    <w:rsid w:val="00E83F34"/>
    <w:rsid w:val="00E845EA"/>
    <w:rsid w:val="00E87835"/>
    <w:rsid w:val="00EA1071"/>
    <w:rsid w:val="00EA2F26"/>
    <w:rsid w:val="00EA42FD"/>
    <w:rsid w:val="00EA5568"/>
    <w:rsid w:val="00EB02F1"/>
    <w:rsid w:val="00EB4E1B"/>
    <w:rsid w:val="00EC0479"/>
    <w:rsid w:val="00EC361B"/>
    <w:rsid w:val="00ED23A8"/>
    <w:rsid w:val="00ED388A"/>
    <w:rsid w:val="00ED3F93"/>
    <w:rsid w:val="00ED4540"/>
    <w:rsid w:val="00ED5BAF"/>
    <w:rsid w:val="00ED5BBF"/>
    <w:rsid w:val="00ED67DD"/>
    <w:rsid w:val="00ED70FE"/>
    <w:rsid w:val="00ED780C"/>
    <w:rsid w:val="00EE02B7"/>
    <w:rsid w:val="00EE7B64"/>
    <w:rsid w:val="00EF4F32"/>
    <w:rsid w:val="00EF64FA"/>
    <w:rsid w:val="00F034DF"/>
    <w:rsid w:val="00F065C8"/>
    <w:rsid w:val="00F1236A"/>
    <w:rsid w:val="00F143FD"/>
    <w:rsid w:val="00F17D1D"/>
    <w:rsid w:val="00F2197A"/>
    <w:rsid w:val="00F21A10"/>
    <w:rsid w:val="00F23C8C"/>
    <w:rsid w:val="00F241D0"/>
    <w:rsid w:val="00F30110"/>
    <w:rsid w:val="00F4035A"/>
    <w:rsid w:val="00F47E76"/>
    <w:rsid w:val="00F5253E"/>
    <w:rsid w:val="00F55096"/>
    <w:rsid w:val="00F603C5"/>
    <w:rsid w:val="00F66A24"/>
    <w:rsid w:val="00F71466"/>
    <w:rsid w:val="00F73E5F"/>
    <w:rsid w:val="00F75DA8"/>
    <w:rsid w:val="00F769F5"/>
    <w:rsid w:val="00F86A3A"/>
    <w:rsid w:val="00F87CFD"/>
    <w:rsid w:val="00F9194B"/>
    <w:rsid w:val="00F948C3"/>
    <w:rsid w:val="00F94EBD"/>
    <w:rsid w:val="00F97287"/>
    <w:rsid w:val="00FA0513"/>
    <w:rsid w:val="00FA349D"/>
    <w:rsid w:val="00FA77DF"/>
    <w:rsid w:val="00FB0E8B"/>
    <w:rsid w:val="00FB30B6"/>
    <w:rsid w:val="00FB7D41"/>
    <w:rsid w:val="00FC3235"/>
    <w:rsid w:val="00FC3C8C"/>
    <w:rsid w:val="00FC597A"/>
    <w:rsid w:val="00FC6C98"/>
    <w:rsid w:val="00FC7D30"/>
    <w:rsid w:val="00FC7FA2"/>
    <w:rsid w:val="00FD0C32"/>
    <w:rsid w:val="00FE27B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silver"/>
    </o:shapedefaults>
    <o:shapelayout v:ext="edit">
      <o:idmap v:ext="edit" data="2"/>
    </o:shapelayout>
  </w:shapeDefaults>
  <w:decimalSymbol w:val=","/>
  <w:listSeparator w:val=";"/>
  <w14:docId w14:val="2E56D431"/>
  <w15:docId w15:val="{6F356184-9FE4-4EAB-829E-F3F99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9"/>
        <w:szCs w:val="19"/>
        <w:lang w:val="de-DE" w:eastAsia="en-US" w:bidi="ar-SA"/>
      </w:rPr>
    </w:rPrDefault>
    <w:pPrDefault>
      <w:pPr>
        <w:spacing w:line="26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semiHidden="1" w:uiPriority="40" w:unhideWhenUsed="1"/>
    <w:lsdException w:name="heading 6" w:semiHidden="1" w:uiPriority="40" w:unhideWhenUsed="1"/>
    <w:lsdException w:name="heading 7" w:semiHidden="1" w:uiPriority="40" w:unhideWhenUsed="1"/>
    <w:lsdException w:name="heading 8" w:semiHidden="1" w:uiPriority="40" w:unhideWhenUsed="1"/>
    <w:lsdException w:name="heading 9" w:semiHidden="1" w:uiPriority="4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44" w:unhideWhenUsed="1"/>
    <w:lsdException w:name="toc 5" w:semiHidden="1" w:uiPriority="44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48" w:unhideWhenUsed="1"/>
    <w:lsdException w:name="footer" w:semiHidden="1" w:uiPriority="48" w:unhideWhenUsed="1"/>
    <w:lsdException w:name="index heading" w:semiHidden="1" w:unhideWhenUsed="1"/>
    <w:lsdException w:name="caption" w:semiHidden="1" w:uiPriority="35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 w:qFormat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1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/>
    <w:lsdException w:name="List Number 4" w:semiHidden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uiPriority="2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5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qFormat="1"/>
    <w:lsdException w:name="Intense Quote" w:semiHidden="1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semiHidden="1" w:uiPriority="49" w:qFormat="1"/>
    <w:lsdException w:name="Intense Reference" w:semiHidden="1" w:uiPriority="49" w:qFormat="1"/>
    <w:lsdException w:name="Book Title" w:semiHidden="1" w:uiPriority="49" w:qFormat="1"/>
    <w:lsdException w:name="Bibliography" w:semiHidden="1" w:uiPriority="49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rsid w:val="00ED23A8"/>
    <w:rPr>
      <w:noProof/>
      <w:kern w:val="12"/>
      <w:lang w:val="en-US"/>
    </w:rPr>
  </w:style>
  <w:style w:type="paragraph" w:styleId="Heading1">
    <w:name w:val="heading 1"/>
    <w:aliases w:val="_Heading 1"/>
    <w:basedOn w:val="ABB-x-Heading"/>
    <w:next w:val="Body"/>
    <w:link w:val="Heading1Char"/>
    <w:uiPriority w:val="2"/>
    <w:qFormat/>
    <w:rsid w:val="003D1F27"/>
    <w:pPr>
      <w:spacing w:before="480" w:line="240" w:lineRule="auto"/>
      <w:outlineLvl w:val="0"/>
    </w:pPr>
    <w:rPr>
      <w:rFonts w:eastAsiaTheme="majorEastAsia" w:cstheme="majorBidi"/>
      <w:bCs/>
      <w:sz w:val="40"/>
      <w:szCs w:val="28"/>
    </w:rPr>
  </w:style>
  <w:style w:type="paragraph" w:styleId="Heading2">
    <w:name w:val="heading 2"/>
    <w:aliases w:val="_Heading 2"/>
    <w:basedOn w:val="ABB-x-Heading"/>
    <w:next w:val="Body"/>
    <w:link w:val="Heading2Char"/>
    <w:uiPriority w:val="2"/>
    <w:qFormat/>
    <w:rsid w:val="003D1F27"/>
    <w:pPr>
      <w:spacing w:before="380" w:line="240" w:lineRule="auto"/>
      <w:outlineLvl w:val="1"/>
    </w:pPr>
    <w:rPr>
      <w:sz w:val="32"/>
      <w:szCs w:val="26"/>
    </w:rPr>
  </w:style>
  <w:style w:type="paragraph" w:styleId="Heading3">
    <w:name w:val="heading 3"/>
    <w:aliases w:val="_Heading 3"/>
    <w:basedOn w:val="ABB-x-Heading"/>
    <w:next w:val="Body"/>
    <w:link w:val="Heading3Char"/>
    <w:uiPriority w:val="2"/>
    <w:qFormat/>
    <w:rsid w:val="003D1F27"/>
    <w:pPr>
      <w:spacing w:before="290" w:line="240" w:lineRule="auto"/>
      <w:outlineLvl w:val="2"/>
    </w:pPr>
    <w:rPr>
      <w:sz w:val="24"/>
    </w:rPr>
  </w:style>
  <w:style w:type="paragraph" w:styleId="Heading4">
    <w:name w:val="heading 4"/>
    <w:aliases w:val="_Heading 4"/>
    <w:basedOn w:val="ABB-x-Heading"/>
    <w:next w:val="Body"/>
    <w:link w:val="Heading4Char"/>
    <w:uiPriority w:val="2"/>
    <w:rsid w:val="00011AB4"/>
    <w:pPr>
      <w:outlineLvl w:val="3"/>
    </w:pPr>
    <w:rPr>
      <w:rFonts w:eastAsiaTheme="majorEastAsia" w:cstheme="majorBidi"/>
      <w:bCs/>
      <w:iCs/>
    </w:rPr>
  </w:style>
  <w:style w:type="paragraph" w:styleId="Heading5">
    <w:name w:val="heading 5"/>
    <w:aliases w:val="_Heading 5"/>
    <w:basedOn w:val="ABB-x-Heading"/>
    <w:next w:val="Body"/>
    <w:link w:val="Heading5Char"/>
    <w:uiPriority w:val="2"/>
    <w:rsid w:val="00E521A5"/>
    <w:pPr>
      <w:spacing w:before="200"/>
      <w:outlineLvl w:val="4"/>
    </w:pPr>
    <w:rPr>
      <w:rFonts w:eastAsiaTheme="majorEastAsia" w:cstheme="majorBidi"/>
    </w:rPr>
  </w:style>
  <w:style w:type="paragraph" w:styleId="Heading6">
    <w:name w:val="heading 6"/>
    <w:basedOn w:val="ABB-x-Heading"/>
    <w:next w:val="Body"/>
    <w:link w:val="Heading6Char"/>
    <w:uiPriority w:val="40"/>
    <w:semiHidden/>
    <w:rsid w:val="00C056C8"/>
    <w:pPr>
      <w:spacing w:before="20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ABB-x-Heading"/>
    <w:next w:val="Body"/>
    <w:link w:val="Heading7Char"/>
    <w:uiPriority w:val="40"/>
    <w:semiHidden/>
    <w:rsid w:val="00C056C8"/>
    <w:pPr>
      <w:spacing w:before="20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ABB-x-Heading"/>
    <w:next w:val="Body"/>
    <w:link w:val="Heading8Char"/>
    <w:uiPriority w:val="40"/>
    <w:semiHidden/>
    <w:rsid w:val="00C056C8"/>
    <w:pPr>
      <w:spacing w:before="200"/>
      <w:outlineLvl w:val="7"/>
    </w:pPr>
    <w:rPr>
      <w:rFonts w:eastAsiaTheme="majorEastAsia" w:cstheme="majorBidi"/>
    </w:rPr>
  </w:style>
  <w:style w:type="paragraph" w:styleId="Heading9">
    <w:name w:val="heading 9"/>
    <w:basedOn w:val="ABB-x-Heading"/>
    <w:next w:val="Body"/>
    <w:link w:val="Heading9Char"/>
    <w:uiPriority w:val="40"/>
    <w:semiHidden/>
    <w:rsid w:val="002E7AE9"/>
    <w:pPr>
      <w:spacing w:before="200"/>
      <w:outlineLvl w:val="8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semiHidden/>
    <w:rsid w:val="002C564B"/>
    <w:pPr>
      <w:ind w:left="284"/>
      <w:contextualSpacing/>
    </w:pPr>
  </w:style>
  <w:style w:type="paragraph" w:styleId="ListNumber">
    <w:name w:val="List Number"/>
    <w:basedOn w:val="Normal"/>
    <w:uiPriority w:val="29"/>
    <w:semiHidden/>
    <w:rsid w:val="00827A1B"/>
    <w:pPr>
      <w:contextualSpacing/>
    </w:pPr>
  </w:style>
  <w:style w:type="paragraph" w:styleId="ListNumber2">
    <w:name w:val="List Number 2"/>
    <w:basedOn w:val="ListNumber"/>
    <w:uiPriority w:val="99"/>
    <w:semiHidden/>
    <w:rsid w:val="00D90C5F"/>
  </w:style>
  <w:style w:type="numbering" w:customStyle="1" w:styleId="ABBBulletList">
    <w:name w:val="ABB Bullet List"/>
    <w:uiPriority w:val="99"/>
    <w:rsid w:val="004F0DCD"/>
    <w:pPr>
      <w:numPr>
        <w:numId w:val="1"/>
      </w:numPr>
    </w:pPr>
  </w:style>
  <w:style w:type="numbering" w:customStyle="1" w:styleId="ABBNumberedList">
    <w:name w:val="ABB Numbered List"/>
    <w:uiPriority w:val="99"/>
    <w:rsid w:val="00827A1B"/>
    <w:pPr>
      <w:numPr>
        <w:numId w:val="2"/>
      </w:numPr>
    </w:pPr>
  </w:style>
  <w:style w:type="character" w:styleId="Emphasis">
    <w:name w:val="Emphasis"/>
    <w:basedOn w:val="DefaultParagraphFont"/>
    <w:uiPriority w:val="99"/>
    <w:semiHidden/>
    <w:rsid w:val="007B7FEE"/>
    <w:rPr>
      <w:i/>
      <w:iCs/>
      <w:lang w:val="en-US"/>
    </w:rPr>
  </w:style>
  <w:style w:type="character" w:styleId="SubtleEmphasis">
    <w:name w:val="Subtle Emphasis"/>
    <w:basedOn w:val="DefaultParagraphFont"/>
    <w:uiPriority w:val="49"/>
    <w:semiHidden/>
    <w:qFormat/>
    <w:rsid w:val="007B7FEE"/>
    <w:rPr>
      <w:i/>
      <w:iCs/>
      <w:color w:val="808080" w:themeColor="text1" w:themeTint="7F"/>
      <w:lang w:val="en-US"/>
    </w:rPr>
  </w:style>
  <w:style w:type="character" w:styleId="IntenseEmphasis">
    <w:name w:val="Intense Emphasis"/>
    <w:basedOn w:val="DefaultParagraphFont"/>
    <w:uiPriority w:val="99"/>
    <w:semiHidden/>
    <w:rsid w:val="002A033B"/>
    <w:rPr>
      <w:b/>
      <w:bCs/>
      <w:iCs/>
      <w:color w:val="auto"/>
      <w:lang w:val="en-US"/>
    </w:rPr>
  </w:style>
  <w:style w:type="character" w:styleId="Strong">
    <w:name w:val="Strong"/>
    <w:basedOn w:val="DefaultParagraphFont"/>
    <w:uiPriority w:val="99"/>
    <w:semiHidden/>
    <w:qFormat/>
    <w:rsid w:val="00F603C5"/>
    <w:rPr>
      <w:rFonts w:asciiTheme="minorHAnsi" w:hAnsiTheme="minorHAnsi"/>
      <w:b/>
      <w:bCs/>
      <w:lang w:val="en-US"/>
    </w:rPr>
  </w:style>
  <w:style w:type="paragraph" w:styleId="Title">
    <w:name w:val="Title"/>
    <w:aliases w:val="_T2 Title"/>
    <w:basedOn w:val="ABB-x-Heading"/>
    <w:next w:val="Subtitle"/>
    <w:link w:val="TitleChar"/>
    <w:uiPriority w:val="10"/>
    <w:qFormat/>
    <w:rsid w:val="00F66A24"/>
    <w:pPr>
      <w:spacing w:before="0" w:after="400" w:line="720" w:lineRule="exact"/>
    </w:pPr>
    <w:rPr>
      <w:rFonts w:ascii="ABBvoice Display SemiBold" w:eastAsiaTheme="majorEastAsia" w:hAnsi="ABBvoice Display SemiBold" w:cstheme="majorBidi"/>
      <w:b w:val="0"/>
      <w:caps/>
      <w:sz w:val="60"/>
      <w:szCs w:val="52"/>
    </w:rPr>
  </w:style>
  <w:style w:type="character" w:customStyle="1" w:styleId="TitleChar">
    <w:name w:val="Title Char"/>
    <w:aliases w:val="_T2 Title Char"/>
    <w:basedOn w:val="DefaultParagraphFont"/>
    <w:link w:val="Title"/>
    <w:uiPriority w:val="10"/>
    <w:rsid w:val="00F66A24"/>
    <w:rPr>
      <w:rFonts w:ascii="ABBvoice Display SemiBold" w:eastAsiaTheme="majorEastAsia" w:hAnsi="ABBvoice Display SemiBold" w:cstheme="majorBidi"/>
      <w:caps/>
      <w:kern w:val="12"/>
      <w:sz w:val="60"/>
      <w:szCs w:val="52"/>
      <w:lang w:val="en-US"/>
    </w:rPr>
  </w:style>
  <w:style w:type="paragraph" w:styleId="Caption">
    <w:name w:val="caption"/>
    <w:aliases w:val="_Fig Caption"/>
    <w:basedOn w:val="Body"/>
    <w:next w:val="Body"/>
    <w:uiPriority w:val="7"/>
    <w:qFormat/>
    <w:rsid w:val="00C61B45"/>
    <w:pPr>
      <w:keepLines/>
      <w:spacing w:before="130" w:after="260"/>
    </w:pPr>
    <w:rPr>
      <w:bCs/>
      <w:szCs w:val="18"/>
    </w:rPr>
  </w:style>
  <w:style w:type="character" w:styleId="FollowedHyperlink">
    <w:name w:val="FollowedHyperlink"/>
    <w:basedOn w:val="Hyperlink"/>
    <w:uiPriority w:val="99"/>
    <w:semiHidden/>
    <w:rsid w:val="00F87CFD"/>
    <w:rPr>
      <w:color w:val="6E6E6E" w:themeColor="followedHyperlink"/>
      <w:u w:val="none"/>
      <w:lang w:val="en-US"/>
    </w:rPr>
  </w:style>
  <w:style w:type="paragraph" w:customStyle="1" w:styleId="zzNoPreprint">
    <w:name w:val="zz_NoPreprint"/>
    <w:basedOn w:val="ABB-x-HeaderFooter"/>
    <w:uiPriority w:val="99"/>
    <w:semiHidden/>
    <w:rsid w:val="004F6000"/>
    <w:rPr>
      <w:color w:val="BFBFBF" w:themeColor="background1" w:themeShade="BF"/>
    </w:rPr>
  </w:style>
  <w:style w:type="character" w:styleId="Hyperlink">
    <w:name w:val="Hyperlink"/>
    <w:basedOn w:val="DefaultParagraphFont"/>
    <w:uiPriority w:val="99"/>
    <w:rsid w:val="00F87CFD"/>
    <w:rPr>
      <w:color w:val="FF000F" w:themeColor="hyperlink"/>
      <w:u w:val="none"/>
      <w:lang w:val="en-US"/>
    </w:rPr>
  </w:style>
  <w:style w:type="character" w:customStyle="1" w:styleId="Heading1Char">
    <w:name w:val="Heading 1 Char"/>
    <w:aliases w:val="_Heading 1 Char"/>
    <w:basedOn w:val="DefaultParagraphFont"/>
    <w:link w:val="Heading1"/>
    <w:uiPriority w:val="2"/>
    <w:rsid w:val="003D1F27"/>
    <w:rPr>
      <w:rFonts w:asciiTheme="majorHAnsi" w:eastAsiaTheme="majorEastAsia" w:hAnsiTheme="majorHAnsi" w:cstheme="majorBidi"/>
      <w:b/>
      <w:bCs/>
      <w:kern w:val="12"/>
      <w:sz w:val="40"/>
      <w:szCs w:val="28"/>
      <w:lang w:val="en-US"/>
    </w:rPr>
  </w:style>
  <w:style w:type="character" w:customStyle="1" w:styleId="Heading2Char">
    <w:name w:val="Heading 2 Char"/>
    <w:aliases w:val="_Heading 2 Char"/>
    <w:basedOn w:val="DefaultParagraphFont"/>
    <w:link w:val="Heading2"/>
    <w:uiPriority w:val="2"/>
    <w:rsid w:val="003D1F27"/>
    <w:rPr>
      <w:rFonts w:asciiTheme="majorHAnsi" w:hAnsiTheme="majorHAnsi"/>
      <w:b/>
      <w:kern w:val="12"/>
      <w:sz w:val="32"/>
      <w:szCs w:val="26"/>
      <w:lang w:val="en-US"/>
    </w:rPr>
  </w:style>
  <w:style w:type="character" w:customStyle="1" w:styleId="Heading3Char">
    <w:name w:val="Heading 3 Char"/>
    <w:aliases w:val="_Heading 3 Char"/>
    <w:basedOn w:val="DefaultParagraphFont"/>
    <w:link w:val="Heading3"/>
    <w:uiPriority w:val="2"/>
    <w:rsid w:val="003D1F27"/>
    <w:rPr>
      <w:rFonts w:asciiTheme="majorHAnsi" w:hAnsiTheme="majorHAnsi"/>
      <w:b/>
      <w:kern w:val="12"/>
      <w:sz w:val="24"/>
      <w:lang w:val="en-US"/>
    </w:rPr>
  </w:style>
  <w:style w:type="paragraph" w:styleId="Subtitle">
    <w:name w:val="Subtitle"/>
    <w:aliases w:val="_T3 Subtitle"/>
    <w:basedOn w:val="Title"/>
    <w:next w:val="T4Spacer"/>
    <w:link w:val="SubtitleChar"/>
    <w:uiPriority w:val="10"/>
    <w:qFormat/>
    <w:rsid w:val="00F66A24"/>
    <w:pPr>
      <w:numPr>
        <w:ilvl w:val="1"/>
      </w:numPr>
      <w:spacing w:after="0" w:line="240" w:lineRule="auto"/>
    </w:pPr>
    <w:rPr>
      <w:rFonts w:ascii="ABBvoice Light" w:hAnsi="ABBvoice Light"/>
      <w:iCs/>
      <w:caps w:val="0"/>
      <w:sz w:val="40"/>
      <w:szCs w:val="24"/>
    </w:rPr>
  </w:style>
  <w:style w:type="character" w:customStyle="1" w:styleId="SubtitleChar">
    <w:name w:val="Subtitle Char"/>
    <w:aliases w:val="_T3 Subtitle Char"/>
    <w:basedOn w:val="DefaultParagraphFont"/>
    <w:link w:val="Subtitle"/>
    <w:uiPriority w:val="10"/>
    <w:rsid w:val="00F66A24"/>
    <w:rPr>
      <w:rFonts w:ascii="ABBvoice Light" w:eastAsiaTheme="majorEastAsia" w:hAnsi="ABBvoice Light" w:cstheme="majorBidi"/>
      <w:iCs/>
      <w:kern w:val="12"/>
      <w:sz w:val="40"/>
      <w:szCs w:val="24"/>
      <w:lang w:val="en-US"/>
    </w:rPr>
  </w:style>
  <w:style w:type="paragraph" w:styleId="Closing">
    <w:name w:val="Closing"/>
    <w:basedOn w:val="Normal"/>
    <w:next w:val="Signature"/>
    <w:link w:val="ClosingChar"/>
    <w:uiPriority w:val="99"/>
    <w:semiHidden/>
    <w:rsid w:val="002C564B"/>
  </w:style>
  <w:style w:type="character" w:customStyle="1" w:styleId="ClosingChar">
    <w:name w:val="Closing Char"/>
    <w:basedOn w:val="DefaultParagraphFont"/>
    <w:link w:val="Closing"/>
    <w:uiPriority w:val="99"/>
    <w:semiHidden/>
    <w:rsid w:val="007F3F17"/>
    <w:rPr>
      <w:kern w:val="12"/>
      <w:lang w:val="en-US"/>
      <w14:numSpacing w14:val="tabular"/>
    </w:rPr>
  </w:style>
  <w:style w:type="paragraph" w:styleId="EnvelopeReturn">
    <w:name w:val="envelope return"/>
    <w:basedOn w:val="Normal"/>
    <w:next w:val="EnvelopeAddress"/>
    <w:uiPriority w:val="99"/>
    <w:semiHidden/>
    <w:rsid w:val="004F3B84"/>
    <w:pPr>
      <w:framePr w:w="4536" w:wrap="notBeside" w:vAnchor="page" w:hAnchor="margin" w:y="2836" w:anchorLock="1"/>
    </w:pPr>
    <w:rPr>
      <w:rFonts w:eastAsiaTheme="majorEastAsia" w:cstheme="majorBidi"/>
      <w:sz w:val="16"/>
    </w:rPr>
  </w:style>
  <w:style w:type="paragraph" w:styleId="EnvelopeAddress">
    <w:name w:val="envelope address"/>
    <w:basedOn w:val="Normal"/>
    <w:uiPriority w:val="99"/>
    <w:semiHidden/>
    <w:rsid w:val="00851D6F"/>
    <w:pPr>
      <w:framePr w:w="4536" w:h="1985" w:hRule="exact" w:wrap="notBeside" w:hAnchor="margin" w:yAlign="top" w:anchorLock="1"/>
    </w:pPr>
    <w:rPr>
      <w:rFonts w:eastAsiaTheme="majorEastAsia" w:cstheme="majorBidi"/>
      <w:szCs w:val="24"/>
    </w:rPr>
  </w:style>
  <w:style w:type="paragraph" w:styleId="Signature">
    <w:name w:val="Signature"/>
    <w:basedOn w:val="Normal"/>
    <w:next w:val="Normal"/>
    <w:link w:val="SignatureChar"/>
    <w:uiPriority w:val="99"/>
    <w:semiHidden/>
    <w:rsid w:val="001716A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7475B1"/>
    <w:rPr>
      <w:kern w:val="12"/>
      <w:lang w:val="en-US"/>
      <w14:numSpacing w14:val="tabular"/>
    </w:rPr>
  </w:style>
  <w:style w:type="paragraph" w:styleId="Header">
    <w:name w:val="header"/>
    <w:basedOn w:val="ABB-x-HeaderFooter"/>
    <w:link w:val="HeaderChar"/>
    <w:uiPriority w:val="48"/>
    <w:semiHidden/>
    <w:rsid w:val="00BB455D"/>
  </w:style>
  <w:style w:type="character" w:customStyle="1" w:styleId="HeaderChar">
    <w:name w:val="Header Char"/>
    <w:basedOn w:val="DefaultParagraphFont"/>
    <w:link w:val="Header"/>
    <w:uiPriority w:val="48"/>
    <w:semiHidden/>
    <w:rsid w:val="00BB455D"/>
    <w:rPr>
      <w:caps/>
      <w:spacing w:val="16"/>
      <w:kern w:val="12"/>
      <w:sz w:val="16"/>
      <w:lang w:val="en-US"/>
    </w:rPr>
  </w:style>
  <w:style w:type="paragraph" w:styleId="Footer">
    <w:name w:val="footer"/>
    <w:basedOn w:val="ABB-x-HeaderFooter"/>
    <w:link w:val="FooterChar"/>
    <w:uiPriority w:val="48"/>
    <w:semiHidden/>
    <w:rsid w:val="00BB455D"/>
    <w:pPr>
      <w:spacing w:line="240" w:lineRule="auto"/>
    </w:pPr>
    <w:rPr>
      <w:caps w:val="0"/>
      <w:spacing w:val="0"/>
    </w:rPr>
  </w:style>
  <w:style w:type="character" w:customStyle="1" w:styleId="FooterChar">
    <w:name w:val="Footer Char"/>
    <w:basedOn w:val="DefaultParagraphFont"/>
    <w:link w:val="Footer"/>
    <w:uiPriority w:val="48"/>
    <w:semiHidden/>
    <w:rsid w:val="00BB455D"/>
    <w:rPr>
      <w:kern w:val="12"/>
      <w:sz w:val="16"/>
      <w:lang w:val="en-US"/>
    </w:rPr>
  </w:style>
  <w:style w:type="paragraph" w:customStyle="1" w:styleId="Informationsblock">
    <w:name w:val="Informationsblock"/>
    <w:basedOn w:val="ABB-x-HeaderFooter"/>
    <w:uiPriority w:val="99"/>
    <w:semiHidden/>
    <w:rsid w:val="00851D6F"/>
    <w:pPr>
      <w:framePr w:w="2552" w:wrap="around" w:hAnchor="page" w:x="9073" w:yAlign="top" w:anchorLock="1"/>
    </w:pPr>
  </w:style>
  <w:style w:type="paragraph" w:customStyle="1" w:styleId="Image">
    <w:name w:val="_Image"/>
    <w:basedOn w:val="ABB-x-Normal"/>
    <w:next w:val="Caption"/>
    <w:uiPriority w:val="8"/>
    <w:rsid w:val="00A3518E"/>
    <w:pPr>
      <w:keepNext/>
      <w:keepLines/>
      <w:spacing w:before="65" w:after="65"/>
    </w:pPr>
  </w:style>
  <w:style w:type="paragraph" w:customStyle="1" w:styleId="Betreff">
    <w:name w:val="Betreff"/>
    <w:basedOn w:val="Normal"/>
    <w:next w:val="Normal"/>
    <w:uiPriority w:val="99"/>
    <w:semiHidden/>
    <w:rsid w:val="00D17B0F"/>
    <w:pPr>
      <w:spacing w:after="280"/>
    </w:pPr>
    <w:rPr>
      <w:rFonts w:asciiTheme="majorHAnsi" w:hAnsiTheme="majorHAnsi"/>
    </w:rPr>
  </w:style>
  <w:style w:type="paragraph" w:styleId="Date">
    <w:name w:val="Date"/>
    <w:basedOn w:val="Normal"/>
    <w:next w:val="Betreff"/>
    <w:link w:val="DateChar"/>
    <w:uiPriority w:val="99"/>
    <w:semiHidden/>
    <w:rsid w:val="00DB2D8E"/>
  </w:style>
  <w:style w:type="character" w:customStyle="1" w:styleId="DateChar">
    <w:name w:val="Date Char"/>
    <w:basedOn w:val="DefaultParagraphFont"/>
    <w:link w:val="Date"/>
    <w:uiPriority w:val="99"/>
    <w:semiHidden/>
    <w:rsid w:val="007F3F17"/>
    <w:rPr>
      <w:kern w:val="12"/>
      <w:lang w:val="en-US"/>
      <w14:numSpacing w14:val="tabular"/>
    </w:rPr>
  </w:style>
  <w:style w:type="paragraph" w:customStyle="1" w:styleId="ABB-x-Heading">
    <w:name w:val="ABB-x-Heading"/>
    <w:basedOn w:val="ABB-x-Normal"/>
    <w:uiPriority w:val="99"/>
    <w:semiHidden/>
    <w:rsid w:val="00EE7B64"/>
    <w:pPr>
      <w:keepNext/>
      <w:keepLines/>
      <w:suppressAutoHyphens/>
      <w:spacing w:before="260" w:after="130"/>
      <w:contextualSpacing/>
    </w:pPr>
    <w:rPr>
      <w:rFonts w:asciiTheme="majorHAnsi" w:hAnsiTheme="majorHAnsi"/>
      <w:b/>
    </w:rPr>
  </w:style>
  <w:style w:type="paragraph" w:customStyle="1" w:styleId="ABB-x-HeaderFooter">
    <w:name w:val="ABB-x-HeaderFooter"/>
    <w:basedOn w:val="ABB-x-NormalLight"/>
    <w:uiPriority w:val="99"/>
    <w:semiHidden/>
    <w:rsid w:val="00ED23A8"/>
    <w:pPr>
      <w:suppressAutoHyphens/>
      <w:spacing w:line="220" w:lineRule="atLeast"/>
    </w:pPr>
    <w:rPr>
      <w:caps/>
      <w:spacing w:val="16"/>
      <w:sz w:val="16"/>
    </w:rPr>
  </w:style>
  <w:style w:type="paragraph" w:customStyle="1" w:styleId="Geschftsangaben">
    <w:name w:val="Geschäftsangaben"/>
    <w:basedOn w:val="ABB-x-HeaderFooter"/>
    <w:uiPriority w:val="99"/>
    <w:semiHidden/>
    <w:rsid w:val="00A200E2"/>
    <w:pPr>
      <w:framePr w:w="2552" w:wrap="around" w:hAnchor="page" w:x="9073" w:y="2881" w:anchorLock="1"/>
    </w:pPr>
  </w:style>
  <w:style w:type="paragraph" w:styleId="ListBullet">
    <w:name w:val="List Bullet"/>
    <w:basedOn w:val="Normal"/>
    <w:uiPriority w:val="29"/>
    <w:semiHidden/>
    <w:qFormat/>
    <w:rsid w:val="004F0DCD"/>
    <w:pPr>
      <w:contextualSpacing/>
    </w:pPr>
  </w:style>
  <w:style w:type="paragraph" w:customStyle="1" w:styleId="Autor">
    <w:name w:val="Autor"/>
    <w:basedOn w:val="Normal"/>
    <w:uiPriority w:val="99"/>
    <w:semiHidden/>
    <w:rsid w:val="006B1924"/>
  </w:style>
  <w:style w:type="character" w:styleId="HTMLCode">
    <w:name w:val="HTML Code"/>
    <w:aliases w:val="Code"/>
    <w:basedOn w:val="DefaultParagraphFont"/>
    <w:uiPriority w:val="99"/>
    <w:semiHidden/>
    <w:rsid w:val="0008259C"/>
    <w:rPr>
      <w:rFonts w:ascii="Courier New" w:hAnsi="Courier New"/>
      <w:sz w:val="20"/>
      <w:szCs w:val="20"/>
      <w:lang w:val="en-US"/>
    </w:rPr>
  </w:style>
  <w:style w:type="paragraph" w:customStyle="1" w:styleId="TableCaption">
    <w:name w:val="_Table Caption"/>
    <w:basedOn w:val="ABB-x-Heading"/>
    <w:next w:val="Nospacing"/>
    <w:uiPriority w:val="29"/>
    <w:rsid w:val="001E3056"/>
    <w:pPr>
      <w:spacing w:after="100"/>
    </w:pPr>
    <w:rPr>
      <w:b w:val="0"/>
    </w:rPr>
  </w:style>
  <w:style w:type="character" w:customStyle="1" w:styleId="Heading4Char">
    <w:name w:val="Heading 4 Char"/>
    <w:aliases w:val="_Heading 4 Char"/>
    <w:basedOn w:val="DefaultParagraphFont"/>
    <w:link w:val="Heading4"/>
    <w:uiPriority w:val="2"/>
    <w:rsid w:val="00011AB4"/>
    <w:rPr>
      <w:rFonts w:asciiTheme="majorHAnsi" w:eastAsiaTheme="majorEastAsia" w:hAnsiTheme="majorHAnsi" w:cstheme="majorBidi"/>
      <w:b/>
      <w:bCs/>
      <w:iCs/>
      <w:kern w:val="12"/>
      <w:lang w:val="en-US"/>
    </w:rPr>
  </w:style>
  <w:style w:type="paragraph" w:styleId="BlockText">
    <w:name w:val="Block Text"/>
    <w:basedOn w:val="Normal"/>
    <w:uiPriority w:val="99"/>
    <w:semiHidden/>
    <w:rsid w:val="00773247"/>
    <w:pPr>
      <w:ind w:left="284" w:right="284"/>
    </w:pPr>
    <w:rPr>
      <w:rFonts w:eastAsiaTheme="minorEastAsia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350B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B62"/>
    <w:rPr>
      <w:rFonts w:ascii="Tahoma" w:hAnsi="Tahoma" w:cs="Tahoma"/>
      <w:kern w:val="12"/>
      <w:sz w:val="16"/>
      <w:szCs w:val="16"/>
      <w:lang w:val="en-US"/>
    </w:rPr>
  </w:style>
  <w:style w:type="paragraph" w:styleId="TOCHeading">
    <w:name w:val="TOC Heading"/>
    <w:basedOn w:val="ABB-x-Heading"/>
    <w:next w:val="Body"/>
    <w:uiPriority w:val="39"/>
    <w:qFormat/>
    <w:rsid w:val="00CB4EE6"/>
    <w:pPr>
      <w:spacing w:before="540" w:line="240" w:lineRule="auto"/>
    </w:pPr>
    <w:rPr>
      <w:sz w:val="40"/>
    </w:rPr>
  </w:style>
  <w:style w:type="paragraph" w:styleId="TOC1">
    <w:name w:val="toc 1"/>
    <w:basedOn w:val="ABB-x-Normal"/>
    <w:uiPriority w:val="39"/>
    <w:rsid w:val="0067130F"/>
    <w:pPr>
      <w:spacing w:before="130"/>
      <w:ind w:right="1134"/>
    </w:pPr>
    <w:rPr>
      <w:b/>
    </w:rPr>
  </w:style>
  <w:style w:type="paragraph" w:styleId="TOC2">
    <w:name w:val="toc 2"/>
    <w:basedOn w:val="TOC1"/>
    <w:uiPriority w:val="39"/>
    <w:rsid w:val="0067130F"/>
    <w:pPr>
      <w:spacing w:before="0"/>
      <w:ind w:left="284"/>
    </w:pPr>
    <w:rPr>
      <w:b w:val="0"/>
    </w:rPr>
  </w:style>
  <w:style w:type="paragraph" w:styleId="TOC3">
    <w:name w:val="toc 3"/>
    <w:basedOn w:val="TOC2"/>
    <w:uiPriority w:val="39"/>
    <w:rsid w:val="003800D5"/>
    <w:pPr>
      <w:ind w:left="567"/>
    </w:pPr>
  </w:style>
  <w:style w:type="paragraph" w:styleId="TOC4">
    <w:name w:val="toc 4"/>
    <w:basedOn w:val="TOC3"/>
    <w:next w:val="Normal"/>
    <w:uiPriority w:val="44"/>
    <w:semiHidden/>
    <w:rsid w:val="002E7AE9"/>
    <w:pPr>
      <w:ind w:left="600"/>
    </w:pPr>
  </w:style>
  <w:style w:type="paragraph" w:styleId="TOC5">
    <w:name w:val="toc 5"/>
    <w:basedOn w:val="TOC4"/>
    <w:next w:val="Normal"/>
    <w:uiPriority w:val="44"/>
    <w:semiHidden/>
    <w:rsid w:val="002E7AE9"/>
    <w:pPr>
      <w:ind w:left="800"/>
    </w:pPr>
  </w:style>
  <w:style w:type="paragraph" w:styleId="TOC6">
    <w:name w:val="toc 6"/>
    <w:basedOn w:val="TOC5"/>
    <w:next w:val="Normal"/>
    <w:uiPriority w:val="44"/>
    <w:semiHidden/>
    <w:rsid w:val="002E7AE9"/>
    <w:pPr>
      <w:ind w:left="1000"/>
    </w:pPr>
  </w:style>
  <w:style w:type="paragraph" w:styleId="TOC7">
    <w:name w:val="toc 7"/>
    <w:basedOn w:val="TOC6"/>
    <w:next w:val="Normal"/>
    <w:uiPriority w:val="44"/>
    <w:semiHidden/>
    <w:rsid w:val="002E7AE9"/>
    <w:pPr>
      <w:ind w:left="1200"/>
    </w:pPr>
  </w:style>
  <w:style w:type="paragraph" w:styleId="TOC8">
    <w:name w:val="toc 8"/>
    <w:basedOn w:val="TOC7"/>
    <w:next w:val="Normal"/>
    <w:uiPriority w:val="44"/>
    <w:semiHidden/>
    <w:rsid w:val="002E7AE9"/>
    <w:pPr>
      <w:ind w:left="1400"/>
    </w:pPr>
  </w:style>
  <w:style w:type="paragraph" w:styleId="TOC9">
    <w:name w:val="toc 9"/>
    <w:basedOn w:val="TOC8"/>
    <w:next w:val="Normal"/>
    <w:uiPriority w:val="44"/>
    <w:semiHidden/>
    <w:rsid w:val="002E7AE9"/>
    <w:pPr>
      <w:ind w:left="1600"/>
    </w:pPr>
  </w:style>
  <w:style w:type="character" w:customStyle="1" w:styleId="Heading5Char">
    <w:name w:val="Heading 5 Char"/>
    <w:aliases w:val="_Heading 5 Char"/>
    <w:basedOn w:val="DefaultParagraphFont"/>
    <w:link w:val="Heading5"/>
    <w:uiPriority w:val="2"/>
    <w:rsid w:val="00E521A5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6Char">
    <w:name w:val="Heading 6 Char"/>
    <w:basedOn w:val="DefaultParagraphFont"/>
    <w:link w:val="Heading6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7Char">
    <w:name w:val="Heading 7 Char"/>
    <w:basedOn w:val="DefaultParagraphFont"/>
    <w:link w:val="Heading7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character" w:customStyle="1" w:styleId="Heading8Char">
    <w:name w:val="Heading 8 Char"/>
    <w:basedOn w:val="DefaultParagraphFont"/>
    <w:link w:val="Heading8"/>
    <w:uiPriority w:val="40"/>
    <w:semiHidden/>
    <w:rsid w:val="008F6D84"/>
    <w:rPr>
      <w:rFonts w:asciiTheme="majorHAnsi" w:eastAsiaTheme="majorEastAsia" w:hAnsiTheme="majorHAnsi" w:cstheme="majorBidi"/>
      <w:b/>
      <w:kern w:val="12"/>
      <w:lang w:val="en-US"/>
    </w:rPr>
  </w:style>
  <w:style w:type="character" w:customStyle="1" w:styleId="Heading9Char">
    <w:name w:val="Heading 9 Char"/>
    <w:basedOn w:val="DefaultParagraphFont"/>
    <w:link w:val="Heading9"/>
    <w:uiPriority w:val="40"/>
    <w:semiHidden/>
    <w:rsid w:val="008F6D84"/>
    <w:rPr>
      <w:rFonts w:asciiTheme="majorHAnsi" w:eastAsiaTheme="majorEastAsia" w:hAnsiTheme="majorHAnsi" w:cstheme="majorBidi"/>
      <w:b/>
      <w:iCs/>
      <w:kern w:val="12"/>
      <w:lang w:val="en-US"/>
    </w:rPr>
  </w:style>
  <w:style w:type="paragraph" w:styleId="NoSpacing0">
    <w:name w:val="No Spacing"/>
    <w:basedOn w:val="Normal"/>
    <w:uiPriority w:val="99"/>
    <w:rsid w:val="00D277AE"/>
  </w:style>
  <w:style w:type="paragraph" w:customStyle="1" w:styleId="zzLetterheadSpacer">
    <w:name w:val="zz_LetterheadSpacer"/>
    <w:basedOn w:val="ABB-x-HeaderFooter"/>
    <w:uiPriority w:val="99"/>
    <w:semiHidden/>
    <w:rsid w:val="00A200E2"/>
    <w:pPr>
      <w:framePr w:w="7088" w:h="2880" w:hRule="exact" w:wrap="notBeside" w:hAnchor="margin" w:yAlign="top" w:anchorLock="1"/>
    </w:pPr>
  </w:style>
  <w:style w:type="paragraph" w:styleId="TableofFigures">
    <w:name w:val="table of figures"/>
    <w:basedOn w:val="ABB-x-Normal"/>
    <w:uiPriority w:val="99"/>
    <w:semiHidden/>
    <w:rsid w:val="007458B0"/>
  </w:style>
  <w:style w:type="paragraph" w:customStyle="1" w:styleId="Bullet1">
    <w:name w:val="_Bullet 1"/>
    <w:basedOn w:val="Body"/>
    <w:uiPriority w:val="5"/>
    <w:qFormat/>
    <w:rsid w:val="004F0DCD"/>
    <w:pPr>
      <w:numPr>
        <w:numId w:val="34"/>
      </w:numPr>
    </w:pPr>
  </w:style>
  <w:style w:type="paragraph" w:styleId="FootnoteText">
    <w:name w:val="footnote text"/>
    <w:basedOn w:val="ABB-x-Normal"/>
    <w:link w:val="FootnoteTextChar"/>
    <w:uiPriority w:val="99"/>
    <w:semiHidden/>
    <w:rsid w:val="00E561C3"/>
    <w:pPr>
      <w:suppressAutoHyphens/>
      <w:spacing w:before="110" w:line="220" w:lineRule="atLeast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5190"/>
    <w:rPr>
      <w:kern w:val="12"/>
      <w:sz w:val="16"/>
      <w:lang w:val="en-US"/>
    </w:rPr>
  </w:style>
  <w:style w:type="character" w:styleId="FootnoteReference">
    <w:name w:val="foot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FootnoteSeparator">
    <w:name w:val="Footnote Separator"/>
    <w:basedOn w:val="ABB-x-Normal"/>
    <w:uiPriority w:val="99"/>
    <w:semiHidden/>
    <w:rsid w:val="00FB30B6"/>
    <w:pPr>
      <w:pBdr>
        <w:bottom w:val="single" w:sz="6" w:space="1" w:color="auto"/>
      </w:pBdr>
      <w:suppressAutoHyphens/>
      <w:spacing w:before="390"/>
      <w:ind w:left="28" w:right="8193"/>
    </w:pPr>
  </w:style>
  <w:style w:type="paragraph" w:customStyle="1" w:styleId="FootnoteSeparatorcont">
    <w:name w:val="Footnote Separator (cont.)"/>
    <w:basedOn w:val="FootnoteSeparator"/>
    <w:uiPriority w:val="99"/>
    <w:semiHidden/>
    <w:rsid w:val="004A0BF3"/>
  </w:style>
  <w:style w:type="paragraph" w:customStyle="1" w:styleId="FootnoteContinuation">
    <w:name w:val="Footnote Continuation"/>
    <w:basedOn w:val="ABB-x-Normal"/>
    <w:uiPriority w:val="99"/>
    <w:semiHidden/>
    <w:rsid w:val="00660EBD"/>
    <w:pPr>
      <w:suppressAutoHyphens/>
    </w:pPr>
    <w:rPr>
      <w:sz w:val="16"/>
    </w:rPr>
  </w:style>
  <w:style w:type="paragraph" w:styleId="EndnoteText">
    <w:name w:val="endnote text"/>
    <w:basedOn w:val="ABB-x-Normal"/>
    <w:link w:val="EndnoteTextChar"/>
    <w:uiPriority w:val="99"/>
    <w:semiHidden/>
    <w:rsid w:val="00660EBD"/>
    <w:pPr>
      <w:suppressAutoHyphens/>
      <w:spacing w:before="100"/>
    </w:pPr>
    <w:rPr>
      <w:sz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5190"/>
    <w:rPr>
      <w:kern w:val="12"/>
      <w:sz w:val="16"/>
      <w:lang w:val="en-US"/>
    </w:rPr>
  </w:style>
  <w:style w:type="character" w:styleId="EndnoteReference">
    <w:name w:val="endnote reference"/>
    <w:basedOn w:val="DefaultParagraphFont"/>
    <w:uiPriority w:val="99"/>
    <w:semiHidden/>
    <w:rsid w:val="00660EBD"/>
    <w:rPr>
      <w:vertAlign w:val="superscript"/>
      <w:lang w:val="en-US"/>
    </w:rPr>
  </w:style>
  <w:style w:type="paragraph" w:customStyle="1" w:styleId="EndnoteSeparator">
    <w:name w:val="Endnote Separator"/>
    <w:basedOn w:val="FootnoteSeparator"/>
    <w:uiPriority w:val="99"/>
    <w:semiHidden/>
    <w:rsid w:val="004A0BF3"/>
  </w:style>
  <w:style w:type="paragraph" w:customStyle="1" w:styleId="EndnoteSeparatorcont">
    <w:name w:val="Endnote Separator (cont.)"/>
    <w:basedOn w:val="FootnoteSeparatorcont"/>
    <w:uiPriority w:val="99"/>
    <w:semiHidden/>
    <w:rsid w:val="00660EBD"/>
  </w:style>
  <w:style w:type="paragraph" w:customStyle="1" w:styleId="EndnoteContinuation">
    <w:name w:val="Endnote Continuation"/>
    <w:basedOn w:val="FootnoteContinuation"/>
    <w:uiPriority w:val="99"/>
    <w:semiHidden/>
    <w:rsid w:val="004A0BF3"/>
  </w:style>
  <w:style w:type="paragraph" w:styleId="NoteHeading">
    <w:name w:val="Note Heading"/>
    <w:basedOn w:val="Normal"/>
    <w:next w:val="Normal"/>
    <w:link w:val="NoteHeadingChar"/>
    <w:uiPriority w:val="99"/>
    <w:semiHidden/>
    <w:rsid w:val="00660EBD"/>
    <w:pPr>
      <w:suppressAutoHyphens/>
      <w:spacing w:before="130" w:after="130" w:line="271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52F24"/>
    <w:rPr>
      <w:kern w:val="12"/>
      <w:lang w:val="en-US"/>
    </w:rPr>
  </w:style>
  <w:style w:type="table" w:styleId="TableGrid">
    <w:name w:val="Table Grid"/>
    <w:aliases w:val="Layout Table"/>
    <w:basedOn w:val="TableNormal"/>
    <w:uiPriority w:val="59"/>
    <w:rsid w:val="001907E2"/>
    <w:pPr>
      <w:keepLines/>
    </w:pPr>
    <w:rPr>
      <w:kern w:val="12"/>
      <w:szCs w:val="22"/>
      <w:lang w:val="en-US"/>
    </w:rPr>
    <w:tblPr>
      <w:tblCellMar>
        <w:left w:w="0" w:type="dxa"/>
        <w:right w:w="0" w:type="dxa"/>
      </w:tblCellMar>
    </w:tblPr>
    <w:tblStylePr w:type="firstCol">
      <w:pPr>
        <w:wordWrap/>
        <w:ind w:leftChars="0" w:left="0"/>
      </w:pPr>
    </w:tblStylePr>
  </w:style>
  <w:style w:type="paragraph" w:customStyle="1" w:styleId="TableText">
    <w:name w:val="_Table Text"/>
    <w:basedOn w:val="Body"/>
    <w:uiPriority w:val="29"/>
    <w:rsid w:val="008A5C1D"/>
    <w:pPr>
      <w:spacing w:after="0"/>
    </w:pPr>
    <w:rPr>
      <w:szCs w:val="22"/>
    </w:rPr>
  </w:style>
  <w:style w:type="paragraph" w:customStyle="1" w:styleId="TableTextsmall">
    <w:name w:val="_Table Text small"/>
    <w:basedOn w:val="Bodysmall"/>
    <w:uiPriority w:val="29"/>
    <w:rsid w:val="00CC0354"/>
    <w:pPr>
      <w:spacing w:after="0"/>
    </w:pPr>
  </w:style>
  <w:style w:type="table" w:customStyle="1" w:styleId="ABBTableStyle">
    <w:name w:val="ABB Table Style"/>
    <w:basedOn w:val="TableNormal"/>
    <w:uiPriority w:val="99"/>
    <w:rsid w:val="007037E9"/>
    <w:pPr>
      <w:keepLines/>
      <w:ind w:right="170"/>
    </w:pPr>
    <w:tblPr>
      <w:tblBorders>
        <w:top w:val="single" w:sz="18" w:space="0" w:color="auto"/>
        <w:bottom w:val="single" w:sz="8" w:space="0" w:color="auto"/>
        <w:insideH w:val="single" w:sz="4" w:space="0" w:color="A9A9A9" w:themeColor="accent3"/>
      </w:tblBorders>
      <w:tblCellMar>
        <w:top w:w="17" w:type="dxa"/>
        <w:left w:w="0" w:type="dxa"/>
        <w:bottom w:w="40" w:type="dxa"/>
        <w:right w:w="0" w:type="dxa"/>
      </w:tblCellMar>
    </w:tblPr>
    <w:trPr>
      <w:cantSplit/>
    </w:trPr>
    <w:tblStylePr w:type="firstRow">
      <w:rPr>
        <w:rFonts w:asciiTheme="minorHAnsi" w:hAnsiTheme="minorHAnsi"/>
        <w:b/>
        <w:i w:val="0"/>
        <w:color w:val="auto"/>
        <w:sz w:val="19"/>
      </w:rPr>
      <w:tblPr/>
      <w:trPr>
        <w:cantSplit w:val="0"/>
        <w:tblHeader/>
      </w:trPr>
      <w:tcPr>
        <w:tcBorders>
          <w:top w:val="single" w:sz="1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i w:val="0"/>
        <w:sz w:val="19"/>
      </w:rPr>
      <w:tblPr/>
      <w:tcPr>
        <w:tcBorders>
          <w:top w:val="single" w:sz="2" w:space="0" w:color="auto"/>
        </w:tcBorders>
      </w:tcPr>
    </w:tblStylePr>
    <w:tblStylePr w:type="firstCol">
      <w:rPr>
        <w:rFonts w:asciiTheme="minorHAnsi" w:hAnsiTheme="minorHAnsi"/>
        <w:b/>
        <w:i w:val="0"/>
        <w:sz w:val="19"/>
      </w:rPr>
    </w:tblStylePr>
    <w:tblStylePr w:type="lastCol">
      <w:pPr>
        <w:wordWrap/>
        <w:ind w:rightChars="0" w:right="0"/>
        <w:jc w:val="right"/>
      </w:pPr>
    </w:tblStylePr>
  </w:style>
  <w:style w:type="paragraph" w:customStyle="1" w:styleId="Bodysmall">
    <w:name w:val="_Body small"/>
    <w:basedOn w:val="Body"/>
    <w:uiPriority w:val="15"/>
    <w:qFormat/>
    <w:rsid w:val="001A765C"/>
    <w:pPr>
      <w:spacing w:line="220" w:lineRule="atLeast"/>
    </w:pPr>
    <w:rPr>
      <w:sz w:val="16"/>
    </w:rPr>
  </w:style>
  <w:style w:type="paragraph" w:customStyle="1" w:styleId="HorizontalRule">
    <w:name w:val="Horizontal Rule"/>
    <w:basedOn w:val="Normal"/>
    <w:uiPriority w:val="29"/>
    <w:semiHidden/>
    <w:qFormat/>
    <w:rsid w:val="001907E2"/>
    <w:pPr>
      <w:pBdr>
        <w:top w:val="single" w:sz="4" w:space="0" w:color="auto"/>
      </w:pBdr>
      <w:spacing w:before="240" w:after="150" w:line="60" w:lineRule="exact"/>
    </w:pPr>
  </w:style>
  <w:style w:type="paragraph" w:customStyle="1" w:styleId="Tabular">
    <w:name w:val="_Tabular"/>
    <w:basedOn w:val="Body"/>
    <w:uiPriority w:val="29"/>
    <w:rsid w:val="00FA0513"/>
    <w:pPr>
      <w:keepLines/>
      <w:spacing w:after="0"/>
      <w:ind w:left="2268" w:hanging="2268"/>
      <w:contextualSpacing/>
    </w:pPr>
  </w:style>
  <w:style w:type="paragraph" w:customStyle="1" w:styleId="Tabularspaced">
    <w:name w:val="_Tabular spaced"/>
    <w:basedOn w:val="Tabular"/>
    <w:uiPriority w:val="29"/>
    <w:rsid w:val="00FA0513"/>
    <w:pPr>
      <w:spacing w:after="130"/>
      <w:contextualSpacing w:val="0"/>
    </w:pPr>
  </w:style>
  <w:style w:type="paragraph" w:customStyle="1" w:styleId="Bullet2">
    <w:name w:val="_Bullet 2"/>
    <w:basedOn w:val="Bullet1"/>
    <w:uiPriority w:val="5"/>
    <w:qFormat/>
    <w:rsid w:val="004F0DCD"/>
    <w:pPr>
      <w:numPr>
        <w:ilvl w:val="1"/>
      </w:numPr>
      <w:contextualSpacing/>
    </w:pPr>
  </w:style>
  <w:style w:type="paragraph" w:customStyle="1" w:styleId="T1Categorytitle">
    <w:name w:val="_T1 Category title"/>
    <w:basedOn w:val="ABB-x-Heading"/>
    <w:next w:val="Title"/>
    <w:uiPriority w:val="10"/>
    <w:qFormat/>
    <w:rsid w:val="00F66A24"/>
    <w:pPr>
      <w:spacing w:before="0" w:after="80" w:line="240" w:lineRule="exact"/>
    </w:pPr>
    <w:rPr>
      <w:b w:val="0"/>
      <w:caps/>
      <w:spacing w:val="20"/>
      <w:sz w:val="20"/>
    </w:rPr>
  </w:style>
  <w:style w:type="paragraph" w:styleId="ListBullet2">
    <w:name w:val="List Bullet 2"/>
    <w:basedOn w:val="ListBullet"/>
    <w:uiPriority w:val="99"/>
    <w:semiHidden/>
    <w:rsid w:val="00D90C5F"/>
  </w:style>
  <w:style w:type="paragraph" w:customStyle="1" w:styleId="T4Spacer">
    <w:name w:val="_T4 Spacer"/>
    <w:basedOn w:val="ABB-x-Normal"/>
    <w:next w:val="Body"/>
    <w:uiPriority w:val="10"/>
    <w:qFormat/>
    <w:rsid w:val="00055E5E"/>
    <w:pPr>
      <w:spacing w:after="600"/>
    </w:pPr>
  </w:style>
  <w:style w:type="paragraph" w:customStyle="1" w:styleId="Lead">
    <w:name w:val="_Lead"/>
    <w:basedOn w:val="ABB-x-NormalLight"/>
    <w:next w:val="T4Spacer"/>
    <w:uiPriority w:val="12"/>
    <w:qFormat/>
    <w:rsid w:val="00A62805"/>
    <w:pPr>
      <w:spacing w:before="260" w:after="260" w:line="360" w:lineRule="atLeast"/>
      <w:contextualSpacing/>
    </w:pPr>
    <w:rPr>
      <w:sz w:val="26"/>
    </w:rPr>
  </w:style>
  <w:style w:type="paragraph" w:customStyle="1" w:styleId="ABB-x-Normal">
    <w:name w:val="ABB-x-Normal"/>
    <w:link w:val="ABB-x-NormalChar"/>
    <w:uiPriority w:val="99"/>
    <w:semiHidden/>
    <w:rsid w:val="00CA7B6F"/>
    <w:rPr>
      <w:kern w:val="12"/>
      <w:lang w:val="en-US"/>
    </w:rPr>
  </w:style>
  <w:style w:type="paragraph" w:customStyle="1" w:styleId="ABB-x-NormalLight">
    <w:name w:val="ABB-x-NormalLight"/>
    <w:basedOn w:val="ABB-x-Normal"/>
    <w:uiPriority w:val="99"/>
    <w:semiHidden/>
    <w:rsid w:val="004B7208"/>
  </w:style>
  <w:style w:type="paragraph" w:customStyle="1" w:styleId="T0Cursor">
    <w:name w:val="_T0 Cursor"/>
    <w:basedOn w:val="Title"/>
    <w:next w:val="T1Categorytitle"/>
    <w:uiPriority w:val="10"/>
    <w:qFormat/>
    <w:rsid w:val="00F66A24"/>
    <w:pPr>
      <w:numPr>
        <w:numId w:val="37"/>
      </w:numPr>
      <w:spacing w:after="0" w:line="240" w:lineRule="exact"/>
      <w:ind w:left="0" w:firstLine="0"/>
    </w:pPr>
    <w:rPr>
      <w:rFonts w:ascii="ABBvoice" w:hAnsi="ABBvoice"/>
      <w:caps w:val="0"/>
      <w:color w:val="FF000F" w:themeColor="background2"/>
      <w:spacing w:val="20"/>
      <w:sz w:val="20"/>
    </w:rPr>
  </w:style>
  <w:style w:type="table" w:styleId="TableGridLight">
    <w:name w:val="Grid Table Light"/>
    <w:basedOn w:val="TableNormal"/>
    <w:uiPriority w:val="40"/>
    <w:rsid w:val="00A37EBC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BB-x-NormalChar">
    <w:name w:val="ABB-x-Normal Char"/>
    <w:basedOn w:val="DefaultParagraphFont"/>
    <w:link w:val="ABB-x-Normal"/>
    <w:uiPriority w:val="99"/>
    <w:semiHidden/>
    <w:rsid w:val="00AD5190"/>
    <w:rPr>
      <w:kern w:val="12"/>
      <w:lang w:val="en-US"/>
    </w:rPr>
  </w:style>
  <w:style w:type="paragraph" w:customStyle="1" w:styleId="Figure">
    <w:name w:val="_Figure"/>
    <w:basedOn w:val="Image"/>
    <w:next w:val="Caption"/>
    <w:uiPriority w:val="6"/>
    <w:qFormat/>
    <w:rsid w:val="00C61B45"/>
    <w:pPr>
      <w:spacing w:before="300" w:after="130"/>
    </w:pPr>
  </w:style>
  <w:style w:type="character" w:styleId="PlaceholderText">
    <w:name w:val="Placeholder Text"/>
    <w:basedOn w:val="DefaultParagraphFont"/>
    <w:uiPriority w:val="99"/>
    <w:semiHidden/>
    <w:rsid w:val="00AC771B"/>
    <w:rPr>
      <w:color w:val="808080"/>
      <w:lang w:val="en-US"/>
    </w:rPr>
  </w:style>
  <w:style w:type="paragraph" w:customStyle="1" w:styleId="Subheading">
    <w:name w:val="_Subheading"/>
    <w:basedOn w:val="ABB-x-Heading"/>
    <w:next w:val="Body"/>
    <w:uiPriority w:val="2"/>
    <w:qFormat/>
    <w:rsid w:val="00AC771B"/>
    <w:pPr>
      <w:spacing w:before="130" w:after="0"/>
    </w:pPr>
  </w:style>
  <w:style w:type="paragraph" w:customStyle="1" w:styleId="ABBCursor">
    <w:name w:val="ABB Cursor"/>
    <w:basedOn w:val="Body"/>
    <w:next w:val="Body"/>
    <w:uiPriority w:val="3"/>
    <w:rsid w:val="00B213BE"/>
    <w:pPr>
      <w:keepNext/>
      <w:keepLines/>
      <w:numPr>
        <w:numId w:val="32"/>
      </w:numPr>
      <w:spacing w:before="260" w:after="0"/>
      <w:ind w:left="0" w:firstLine="0"/>
    </w:pPr>
    <w:rPr>
      <w:b/>
    </w:rPr>
  </w:style>
  <w:style w:type="paragraph" w:customStyle="1" w:styleId="FigCaptioncentered">
    <w:name w:val="_Fig Caption centered"/>
    <w:basedOn w:val="Caption"/>
    <w:next w:val="Body"/>
    <w:uiPriority w:val="7"/>
    <w:semiHidden/>
    <w:qFormat/>
    <w:rsid w:val="005C2861"/>
    <w:pPr>
      <w:jc w:val="center"/>
    </w:pPr>
  </w:style>
  <w:style w:type="paragraph" w:customStyle="1" w:styleId="Figurecentered">
    <w:name w:val="_Figure centered"/>
    <w:basedOn w:val="Figure"/>
    <w:next w:val="FigCaptioncentered"/>
    <w:uiPriority w:val="6"/>
    <w:semiHidden/>
    <w:qFormat/>
    <w:rsid w:val="005C2861"/>
  </w:style>
  <w:style w:type="paragraph" w:customStyle="1" w:styleId="TableCaptioncentered">
    <w:name w:val="_Table Caption centered"/>
    <w:basedOn w:val="TableCaption"/>
    <w:next w:val="Nospacing"/>
    <w:uiPriority w:val="29"/>
    <w:semiHidden/>
    <w:qFormat/>
    <w:rsid w:val="00B528EA"/>
    <w:pPr>
      <w:jc w:val="center"/>
    </w:pPr>
  </w:style>
  <w:style w:type="character" w:customStyle="1" w:styleId="Bold">
    <w:name w:val="_Bold"/>
    <w:basedOn w:val="DefaultParagraphFont"/>
    <w:uiPriority w:val="16"/>
    <w:qFormat/>
    <w:rsid w:val="004C28E2"/>
    <w:rPr>
      <w:rFonts w:asciiTheme="minorHAnsi" w:hAnsiTheme="minorHAnsi"/>
      <w:b/>
      <w:lang w:val="en-US"/>
    </w:rPr>
  </w:style>
  <w:style w:type="character" w:customStyle="1" w:styleId="Boldred">
    <w:name w:val="_Bold red"/>
    <w:basedOn w:val="Bold"/>
    <w:uiPriority w:val="16"/>
    <w:qFormat/>
    <w:rsid w:val="00823579"/>
    <w:rPr>
      <w:rFonts w:asciiTheme="minorHAnsi" w:hAnsiTheme="minorHAnsi"/>
      <w:b/>
      <w:color w:val="FF000F" w:themeColor="background2"/>
      <w:lang w:val="en-US"/>
    </w:rPr>
  </w:style>
  <w:style w:type="paragraph" w:customStyle="1" w:styleId="Bullet3">
    <w:name w:val="_Bullet 3"/>
    <w:basedOn w:val="Bullet2"/>
    <w:uiPriority w:val="5"/>
    <w:rsid w:val="004F0DCD"/>
    <w:pPr>
      <w:numPr>
        <w:ilvl w:val="2"/>
      </w:numPr>
    </w:pPr>
  </w:style>
  <w:style w:type="paragraph" w:customStyle="1" w:styleId="Num1">
    <w:name w:val="_Num 1"/>
    <w:basedOn w:val="Body"/>
    <w:uiPriority w:val="4"/>
    <w:qFormat/>
    <w:rsid w:val="00827A1B"/>
    <w:pPr>
      <w:numPr>
        <w:numId w:val="36"/>
      </w:numPr>
    </w:pPr>
  </w:style>
  <w:style w:type="paragraph" w:customStyle="1" w:styleId="Num2">
    <w:name w:val="_Num 2"/>
    <w:basedOn w:val="Num1"/>
    <w:uiPriority w:val="4"/>
    <w:qFormat/>
    <w:rsid w:val="00CB60B9"/>
    <w:pPr>
      <w:numPr>
        <w:ilvl w:val="1"/>
      </w:numPr>
      <w:contextualSpacing/>
    </w:pPr>
  </w:style>
  <w:style w:type="paragraph" w:customStyle="1" w:styleId="Num3">
    <w:name w:val="_Num 3"/>
    <w:basedOn w:val="Num2"/>
    <w:uiPriority w:val="4"/>
    <w:rsid w:val="00827A1B"/>
    <w:pPr>
      <w:numPr>
        <w:ilvl w:val="2"/>
      </w:numPr>
    </w:pPr>
  </w:style>
  <w:style w:type="paragraph" w:customStyle="1" w:styleId="Indented">
    <w:name w:val="_Indented"/>
    <w:basedOn w:val="Body"/>
    <w:uiPriority w:val="14"/>
    <w:qFormat/>
    <w:rsid w:val="00C53227"/>
    <w:pPr>
      <w:ind w:left="284"/>
    </w:pPr>
  </w:style>
  <w:style w:type="paragraph" w:customStyle="1" w:styleId="Body">
    <w:name w:val="_Body"/>
    <w:basedOn w:val="ABB-x-Normal"/>
    <w:qFormat/>
    <w:rsid w:val="0026226A"/>
    <w:pPr>
      <w:spacing w:after="130"/>
    </w:pPr>
  </w:style>
  <w:style w:type="paragraph" w:customStyle="1" w:styleId="Nospacing">
    <w:name w:val="_No spacing"/>
    <w:basedOn w:val="Body"/>
    <w:qFormat/>
    <w:rsid w:val="0026226A"/>
    <w:pPr>
      <w:spacing w:after="0"/>
    </w:pPr>
  </w:style>
  <w:style w:type="table" w:customStyle="1" w:styleId="ABBFooterTable">
    <w:name w:val="ABB Footer Table"/>
    <w:basedOn w:val="TableNormal"/>
    <w:uiPriority w:val="99"/>
    <w:rsid w:val="00CB4EE6"/>
    <w:pPr>
      <w:spacing w:before="20" w:after="30" w:line="192" w:lineRule="atLeast"/>
      <w:ind w:left="28" w:right="28"/>
    </w:pPr>
    <w:tblPr>
      <w:tblBorders>
        <w:top w:val="single" w:sz="18" w:space="0" w:color="auto"/>
        <w:left w:val="single" w:sz="4" w:space="0" w:color="A9A9A9"/>
        <w:bottom w:val="single" w:sz="8" w:space="0" w:color="auto"/>
        <w:right w:val="single" w:sz="4" w:space="0" w:color="A9A9A9"/>
        <w:insideH w:val="single" w:sz="4" w:space="0" w:color="A9A9A9"/>
        <w:insideV w:val="single" w:sz="4" w:space="0" w:color="A9A9A9"/>
      </w:tblBorders>
      <w:tblCellMar>
        <w:left w:w="0" w:type="dxa"/>
        <w:right w:w="0" w:type="dxa"/>
      </w:tblCellMar>
    </w:tblPr>
  </w:style>
  <w:style w:type="paragraph" w:customStyle="1" w:styleId="FooterTableFieldText">
    <w:name w:val="FooterTable Field Text"/>
    <w:basedOn w:val="Footer"/>
    <w:uiPriority w:val="99"/>
    <w:rsid w:val="00CB4EE6"/>
  </w:style>
  <w:style w:type="paragraph" w:customStyle="1" w:styleId="FooterTableCaption">
    <w:name w:val="FooterTable Caption"/>
    <w:basedOn w:val="FooterTableFieldText"/>
    <w:uiPriority w:val="99"/>
    <w:rsid w:val="00CB4EE6"/>
    <w:pPr>
      <w:spacing w:before="44" w:after="54"/>
    </w:pPr>
    <w:rPr>
      <w:caps/>
      <w:spacing w:val="4"/>
      <w:sz w:val="12"/>
    </w:rPr>
  </w:style>
  <w:style w:type="paragraph" w:customStyle="1" w:styleId="FooterTableCopyright">
    <w:name w:val="FooterTable Copyright"/>
    <w:basedOn w:val="FooterTableCaption"/>
    <w:uiPriority w:val="99"/>
    <w:rsid w:val="00CB4EE6"/>
    <w:pPr>
      <w:spacing w:line="192" w:lineRule="exact"/>
      <w:ind w:left="28" w:right="28"/>
    </w:pPr>
    <w:rPr>
      <w:rFonts w:eastAsia="Times New Roman" w:cstheme="minorHAnsi"/>
      <w:caps w:val="0"/>
      <w:spacing w:val="0"/>
      <w:kern w:val="0"/>
      <w:szCs w:val="20"/>
    </w:rPr>
  </w:style>
  <w:style w:type="paragraph" w:customStyle="1" w:styleId="FooterTableDocumentID">
    <w:name w:val="FooterTable Document ID"/>
    <w:basedOn w:val="FooterTableFieldText"/>
    <w:uiPriority w:val="99"/>
    <w:rsid w:val="00CB4EE6"/>
    <w:pPr>
      <w:jc w:val="center"/>
    </w:pPr>
    <w:rPr>
      <w:b/>
    </w:rPr>
  </w:style>
  <w:style w:type="paragraph" w:customStyle="1" w:styleId="Code">
    <w:name w:val="_Code"/>
    <w:basedOn w:val="Nospacing"/>
    <w:link w:val="CodeChar"/>
    <w:uiPriority w:val="17"/>
    <w:qFormat/>
    <w:rsid w:val="00906448"/>
    <w:pPr>
      <w:spacing w:after="130"/>
    </w:pPr>
    <w:rPr>
      <w:rFonts w:ascii="Courier New" w:hAnsi="Courier New"/>
    </w:rPr>
  </w:style>
  <w:style w:type="character" w:customStyle="1" w:styleId="CodeChar">
    <w:name w:val="_Code Char"/>
    <w:basedOn w:val="DefaultParagraphFont"/>
    <w:link w:val="Code"/>
    <w:uiPriority w:val="17"/>
    <w:rsid w:val="00906448"/>
    <w:rPr>
      <w:rFonts w:ascii="Courier New" w:hAnsi="Courier New"/>
      <w:kern w:val="12"/>
      <w:lang w:val="en-US"/>
    </w:rPr>
  </w:style>
  <w:style w:type="character" w:customStyle="1" w:styleId="Hidden">
    <w:name w:val="_Hidden"/>
    <w:basedOn w:val="DefaultParagraphFont"/>
    <w:uiPriority w:val="34"/>
    <w:rsid w:val="002F139A"/>
    <w:rPr>
      <w:rFonts w:ascii="ABBvoice" w:hAnsi="ABBvoice"/>
      <w:vanish/>
      <w:color w:val="007A33"/>
      <w:sz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ITRIRUB\AppData\Local\Temp\Templafy\WordVsto\ABB%20-%20Universal1.dotx" TargetMode="External"/></Relationships>
</file>

<file path=word/theme/theme1.xml><?xml version="1.0" encoding="utf-8"?>
<a:theme xmlns:a="http://schemas.openxmlformats.org/drawingml/2006/main" name="ABB 2017">
  <a:themeElements>
    <a:clrScheme name="ABB repositioning">
      <a:dk1>
        <a:srgbClr val="000000"/>
      </a:dk1>
      <a:lt1>
        <a:srgbClr val="FFFFFF"/>
      </a:lt1>
      <a:dk2>
        <a:srgbClr val="6764F6"/>
      </a:dk2>
      <a:lt2>
        <a:srgbClr val="FF000F"/>
      </a:lt2>
      <a:accent1>
        <a:srgbClr val="262626"/>
      </a:accent1>
      <a:accent2>
        <a:srgbClr val="6E6E6E"/>
      </a:accent2>
      <a:accent3>
        <a:srgbClr val="A9A9A9"/>
      </a:accent3>
      <a:accent4>
        <a:srgbClr val="D2D2D2"/>
      </a:accent4>
      <a:accent5>
        <a:srgbClr val="F0F0F0"/>
      </a:accent5>
      <a:accent6>
        <a:srgbClr val="FAFAFA"/>
      </a:accent6>
      <a:hlink>
        <a:srgbClr val="FF000F"/>
      </a:hlink>
      <a:folHlink>
        <a:srgbClr val="6E6E6E"/>
      </a:folHlink>
    </a:clrScheme>
    <a:fontScheme name="ABB Fonts">
      <a:majorFont>
        <a:latin typeface="ABBvoice"/>
        <a:ea typeface="ABBvoice"/>
        <a:cs typeface="ABBvoice"/>
      </a:majorFont>
      <a:minorFont>
        <a:latin typeface="ABBvoice"/>
        <a:ea typeface="ABBvoice"/>
        <a:cs typeface="ABBvoic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tx2"/>
        </a:solidFill>
        <a:ln>
          <a:noFill/>
        </a:ln>
      </a:spPr>
      <a:bodyPr rtlCol="0" anchor="ctr"/>
      <a:lstStyle>
        <a:defPPr algn="ctr">
          <a:defRPr sz="14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 bwMode="gray">
        <a:ln w="12700"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 bwMode="gray">
        <a:noFill/>
      </a:spPr>
      <a:bodyPr wrap="square" lIns="72000" tIns="72000" rIns="72000" bIns="72000" rtlCol="0">
        <a:noAutofit/>
      </a:bodyPr>
      <a:lstStyle>
        <a:defPPr>
          <a:defRPr sz="1400" dirty="0" err="1" smtClean="0"/>
        </a:defPPr>
      </a:lstStyle>
    </a:txDef>
  </a:objectDefaults>
  <a:extraClrSchemeLst/>
  <a:custClrLst>
    <a:custClr name="Chart 1">
      <a:srgbClr val="FF000F"/>
    </a:custClr>
    <a:custClr name="Chart 2">
      <a:srgbClr val="FF957E"/>
    </a:custClr>
    <a:custClr name="Chart 3">
      <a:srgbClr val="FFDCCD"/>
    </a:custClr>
    <a:custClr name="Chart 4">
      <a:srgbClr val="6764F6"/>
    </a:custClr>
    <a:custClr name="Chart 5">
      <a:srgbClr val="93A1FF"/>
    </a:custClr>
    <a:custClr name="Chart 6">
      <a:srgbClr val="E4E7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Chart 7">
      <a:srgbClr val="000000"/>
    </a:custClr>
    <a:custClr name="Chart 8">
      <a:srgbClr val="6E6E6E"/>
    </a:custClr>
    <a:custClr name="Chart 9">
      <a:srgbClr val="A9A9A9"/>
    </a:custClr>
    <a:custClr name="Chart 10">
      <a:srgbClr val="D2D2D2"/>
    </a:custClr>
    <a:custClr name="Chart 11">
      <a:srgbClr val="F0F0F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Blue">
      <a:srgbClr val="004C97"/>
    </a:custClr>
    <a:custClr name="Green">
      <a:srgbClr val="007A33"/>
    </a:custClr>
    <a:custClr name="Yellow">
      <a:srgbClr val="FFD100"/>
    </a:custClr>
  </a:custClr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TemplafyTemplateConfiguration><![CDATA[{"elementsMetadata":[{"elementConfiguration":{"binding":"{{Form.CategoryTitle}}","removeAndKeepContent":false,"disableUpdates":false,"type":"text"},"type":"richTextContentControl","id":"847ff919-516d-45a6-a1cc-4eec9b56c623"},{"elementConfiguration":{"binding":"{{Form.DocumentTitle}}","removeAndKeepContent":false,"disableUpdates":false,"type":"text"},"type":"richTextContentControl","id":"f6b019e3-1758-4be1-93be-4162ed461623"},{"elementConfiguration":{"binding":"{{Form.Subtitle}}","removeAndKeepContent":false,"disableUpdates":false,"type":"text"},"type":"richTextContentControl","id":"c9be2878-ae13-4d29-9037-53347372678c"},{"elementConfiguration":{"binding":"{{Form.DocumentTitle}}","removeAndKeepContent":false,"disableUpdates":false,"type":"text"},"type":"richTextContentControl","id":"539985a7-bfab-4b17-97ef-0249612fa36b"},{"elementConfiguration":{"binding":"{{FormatDateTime(Form.Date,\"yyyy-MM-dd\" )}}","visibility":"","removeAndKeepContent":false,"disableUpdates":false,"type":"text"},"type":"richTextContentControl","id":"6674b27a-2d7e-435a-8f47-ca6579bc5a68"},{"elementConfiguration":{"binding":"{{FormatDateTime(Form.Date,\"yyyy-MM-dd\" )}}","visibility":"","removeAndKeepContent":false,"disableUpdates":false,"type":"text"},"type":"richTextContentControl","id":"dc87ff3f-b568-4c31-bccc-42c6a5164be6"}],"transformationConfigurations":[{"binding":"{{Form.DocumentID}}","namespace":"http://schemas.microsoft.com/office/2006/metadata/properties","path":"/p:properties/documentManagement/*[local-name()=\"ABB_Coll_DocumentId\"]","disableUpdates":false,"type":"customXmlValue"},{"namespace":"http://schemas.microsoft.com/office/2006/metadata/properties","path":"/p:properties/documentManagement/*[local-name()=\"o8cb8facb2054f9d919ea0674048ef40\"]","termId":"{{Form.Language.TermID}}","termName":"{{Form.Language.Name}}","disableUpdates":false,"type":"customXmlManagedMetadata"},{"namespace":"http://schemas.microsoft.com/office/2006/metadata/properties","path":"/p:properties/documentManagement/*[local-name()=\"na4369807a744182aff6832bcef961df\"]","termId":"{{Form.DocumentKind.TermID}}","termName":"{{Form.DocumentKind.DocumentKind}}","disableUpdates":false,"type":"customXmlManagedMetadata"},{"binding":"{{Form.Revision}}","namespace":"http://schemas.microsoft.com/office/2006/metadata/properties","path":"/p:properties/documentManagement/*[local-name()=\"ABB_Coll_DocumentRevisionId\"]","disableUpdates":false,"type":"customXmlValue"},{"binding":"{{Form.LifeCycleStatus.Name}}","namespace":"http://schemas.microsoft.com/office/2006/metadata/properties","path":"/p:properties/documentManagement/*[local-name()=\"ABB_Coll_LifecycleStatus\"]","disableUpdates":false,"type":"customXmlValue"},{"binding":"{{Form.ApprovalDate}}","namespace":"http://schemas.microsoft.com/office/2006/metadata/properties","path":"/p:properties/documentManagement/*[local-name()=\"ABB_Coll_ApprovalDate\"]","disableUpdates":false,"type":"customXmlDateTimeValue"},{"binding":"{{Form.ApprovedByPerson}}","namespace":"http://schemas.microsoft.com/office/2006/metadata/properties","path":"/p:properties/documentManagement/*[local-name()=\"ABB_Coll_ApprovedByPerson\"]","disableUpdates":false,"type":"customXmlValue"},{"binding":"{{Form.OwningOrganization}}","namespace":"http://schemas.microsoft.com/office/2006/metadata/properties","path":"/p:properties/documentManagement/*[local-name()=\"ABB_Coll_OwningOrganization\"]","disableUpdates":false,"type":"customXmlValue"},{"binding":"{{Form.SecurityLevel.Name}}","namespace":"http://schemas.microsoft.com/office/2006/metadata/properties","path":"/p:properties/documentManagement/*[local-name()=\"ABB_Coll_SecurityLevel\"]","disableUpdates":false,"type":"customXmlValue"},{"binding":"{{Form.PreparedDate}}","namespace":"http://schemas.microsoft.com/office/2006/metadata/properties","path":"/p:properties/documentManagement/*[local-name()=\"ABB_Coll_PreparedDate\"]","disableUpdates":false,"type":"customXmlDateTimeValue"},{"binding":"{{IfElse(Equals(Form.PreparedByPerson, \"\"), UserProfile.Name, Form.PreparedByPerson)}}","namespace":"http://schemas.microsoft.com/office/2006/metadata/properties","path":"/p:properties/documentManagement/*[local-name()=\"ABB_Coll_PreparedByPerson\"]","disableUpdates":false,"type":"customXmlValue"},{"documentName":"{{Form.DocumentTitle}}","type":"documentName"},{"language":"{{DocumentLanguage}}","disableUpdates":false,"type":"proofingLanguage"},{"propertyName":"title","propertyValue":"{{Form.DocumentTitle}}","disableUpdates":false,"type":"documentProperty"}],"templateName":"ABB - Universal","templateDescription":"","enableDocumentContentUpdater":true,"version":"2.0"}]]></TemplafyTemplateConfiguration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TemplafyFormConfiguration><![CDATA[{"formFields":[{"type":"heading","name":"DocumentInfo","label":"Document Info"},{"required":false,"placeholder":"","lines":1,"shareValue":false,"type":"textBox","name":"CategoryTitle","label":"Category Title"},{"required":false,"placeholder":"","lines":1,"shareValue":false,"type":"textBox","name":"Subtitle","label":"Subtitle"},{"required":false,"maxLength":4,"placeholder":"","lines":1,"defaultValue":"{{FormatDateTime(Now(),\"yyyy\")}}","shareValue":false,"type":"textBox","name":"PublicationYear","label":"Year of first publication"},{"required":false,"shareValue":false,"type":"datePicker","name":"Date","label":"Date"},{"type":"heading","name":"SharePoint","label":"Share Point Bindings"},{"required":false,"placeholder":"","lines":1,"shareValue":false,"type":"textBox","name":"DocumentTitle","label":"Document Title"},{"required":false,"placeholder":"","lines":1,"shareValue":false,"type":"textBox","name":"DocumentID","label":"Document ID"},{"required":false,"maxLength":10,"placeholder":"","lines":1,"defaultValue":"A","shareValue":false,"type":"textBox","name":"Revision","label":"Revision"},{"required":false,"shareValue":false,"type":"datePicker","name":"ApprovalDate","label":"Approval Date"},{"required":false,"placeholder":"","lines":1,"shareValue":false,"type":"textBox","name":"ApprovedByPerson","label":"Approved By Person"},{"required":true,"shareValue":false,"type":"datePicker","name":"PreparedDate","label":"Prepared Date"},{"required":false,"placeholder":"","lines":1,"defaultValue":"{{UserProfile.Name}}","shareValue":false,"type":"textBox","name":"PreparedByPerson","label":"Prepared By Person"},{"distinct":false,"hideIfNoUserInteractionRequired":false,"required":false,"autoSelectFirstOption":false,"shareValue":false,"type":"dropDown","dataSourceName":"DocumentKinds","dataSourceFieldName":"DocumentKind","name":"DocumentKind","label":"Document Kind"},{"dataSourceReadbackFieldName":"Name","distinct":false,"hideIfNoUserInteractionRequired":false,"required":false,"defaultValue":"en - English","autoSelectFirstOption":false,"shareValue":false,"type":"dropDown","dataSourceName":"LanguageCodes","dataSourceFieldName":"LanguageCodeName","name":"Language","label":"Language"},{"distinct":false,"hideIfNoUserInteractionRequired":false,"required":false,"defaultValue":"Draft","autoSelectFirstOption":false,"shareValue":false,"type":"dropDown","dataSourceName":"LifeCycleStatus","dataSourceFieldName":"Name","name":"LifeCycleStatus","label":"Life Cycle Status"},{"required":false,"placeholder":"","lines":1,"shareValue":false,"type":"textBox","name":"OwningOrganization","label":"Owning Organization"},{"distinct":false,"hideIfNoUserInteractionRequired":false,"required":false,"defaultValue":"Internal","autoSelectFirstOption":false,"shareValue":false,"type":"dropDown","dataSourceName":"SecurityLevels","dataSourceFieldName":"Name","name":"SecurityLevel","label":"Security Level"}],"formDataEntries":[{"name":"PublicationYear","value":"OsR5ilatzh5EYk1dGzpg3Q=="},{"name":"Revision","value":"C6j+TuaEpeVNz8saulC2Aw=="},{"name":"PreparedDate","value":"ii01+SABS6V1DbZ9vHuI4Q=="},{"name":"PreparedByPerson","value":"v3GgvXPSupUwUri8qmkbIA=="},{"name":"Language","value":"nVWUwVCH4hPlxqXy4HP9YtfdIMCGVn0BS77jADLFKoo="},{"name":"LifeCycleStatus","value":"QnWOujKLJp1RvJFaXvBl6HPTKUr9NiUrF8/eA/+Hz0E="},{"name":"SecurityLevel","value":"8iEPDdkQKyPNtllVF8CxdnbMNXTJTcrKkwA+I958GtQ="}]}]]></TemplafyFormConfiguratio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B037CE308A8648AE36B1847F7F69B0" ma:contentTypeVersion="20" ma:contentTypeDescription="Creare un nuovo documento." ma:contentTypeScope="" ma:versionID="74bf93c4e9efa6698479b5082a7ce93b">
  <xsd:schema xmlns:xsd="http://www.w3.org/2001/XMLSchema" xmlns:xs="http://www.w3.org/2001/XMLSchema" xmlns:p="http://schemas.microsoft.com/office/2006/metadata/properties" xmlns:ns2="238d192e-1922-4f3f-b12d-169eda30af84" xmlns:ns3="e75ca1a9-3a86-4da6-bfac-48d209cfc1d5" xmlns:ns4="71d29222-2c5f-45ad-9aa5-4c2d15fddbe9" targetNamespace="http://schemas.microsoft.com/office/2006/metadata/properties" ma:root="true" ma:fieldsID="3bba5536986edda307f5a722b75b7bfc" ns2:_="" ns3:_="" ns4:_="">
    <xsd:import namespace="238d192e-1922-4f3f-b12d-169eda30af84"/>
    <xsd:import namespace="e75ca1a9-3a86-4da6-bfac-48d209cfc1d5"/>
    <xsd:import namespace="71d29222-2c5f-45ad-9aa5-4c2d15fdd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BillingMetadata" minOccurs="0"/>
                <xsd:element ref="ns2:Sl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8d192e-1922-4f3f-b12d-169eda30a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 immagine" ma:readOnly="false" ma:fieldId="{5cf76f15-5ced-4ddc-b409-7134ff3c332f}" ma:taxonomyMulti="true" ma:sspId="13e722c5-bebe-4801-a6ac-67aa35eba0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SlNo" ma:index="26" nillable="true" ma:displayName="Sl No" ma:format="Dropdown" ma:internalName="SlNo" ma:percentage="FALSE">
      <xsd:simpleType>
        <xsd:restriction base="dms:Number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ca1a9-3a86-4da6-bfac-48d209cfc1d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29222-2c5f-45ad-9aa5-4c2d15fddbe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8615f76-03b1-4095-a069-d8ed07d593e2}" ma:internalName="TaxCatchAll" ma:showField="CatchAllData" ma:web="e75ca1a9-3a86-4da6-bfac-48d209cfc1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d29222-2c5f-45ad-9aa5-4c2d15fddbe9" xsi:nil="true"/>
    <lcf76f155ced4ddcb4097134ff3c332f xmlns="238d192e-1922-4f3f-b12d-169eda30af84">
      <Terms xmlns="http://schemas.microsoft.com/office/infopath/2007/PartnerControls"/>
    </lcf76f155ced4ddcb4097134ff3c332f>
    <SlNo xmlns="238d192e-1922-4f3f-b12d-169eda30af84" xsi:nil="true"/>
  </documentManagement>
</p:properties>
</file>

<file path=customXml/itemProps1.xml><?xml version="1.0" encoding="utf-8"?>
<ds:datastoreItem xmlns:ds="http://schemas.openxmlformats.org/officeDocument/2006/customXml" ds:itemID="{5B3E1F66-9565-4EC9-80AD-C1ED53EFBE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AEABC3-0227-4B21-A11F-EB16821DFE80}">
  <ds:schemaRefs/>
</ds:datastoreItem>
</file>

<file path=customXml/itemProps3.xml><?xml version="1.0" encoding="utf-8"?>
<ds:datastoreItem xmlns:ds="http://schemas.openxmlformats.org/officeDocument/2006/customXml" ds:itemID="{3E851B03-3307-40E6-B719-D1A258B15A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FBECE5-FEAD-400C-BD7D-E3F53C1F1B38}">
  <ds:schemaRefs/>
</ds:datastoreItem>
</file>

<file path=customXml/itemProps5.xml><?xml version="1.0" encoding="utf-8"?>
<ds:datastoreItem xmlns:ds="http://schemas.openxmlformats.org/officeDocument/2006/customXml" ds:itemID="{B9D6A4CA-8879-43A4-A352-7ACD2F442EE1}"/>
</file>

<file path=customXml/itemProps6.xml><?xml version="1.0" encoding="utf-8"?>
<ds:datastoreItem xmlns:ds="http://schemas.openxmlformats.org/officeDocument/2006/customXml" ds:itemID="{3C09FC47-4015-4252-99EB-ED1CCAE8C025}">
  <ds:schemaRefs>
    <ds:schemaRef ds:uri="http://schemas.microsoft.com/office/2006/metadata/properties"/>
    <ds:schemaRef ds:uri="http://schemas.microsoft.com/office/infopath/2007/PartnerControls"/>
    <ds:schemaRef ds:uri="71d29222-2c5f-45ad-9aa5-4c2d15fddbe9"/>
    <ds:schemaRef ds:uri="238d192e-1922-4f3f-b12d-169eda30af84"/>
  </ds:schemaRefs>
</ds:datastoreItem>
</file>

<file path=docMetadata/LabelInfo.xml><?xml version="1.0" encoding="utf-8"?>
<clbl:labelList xmlns:clbl="http://schemas.microsoft.com/office/2020/mipLabelMetadata">
  <clbl:label id="{d792d246-d363-40e2-82bc-6f0655128b68}" enabled="1" method="Standard" siteId="{372ee9e0-9ce0-4033-a64a-c07073a91ec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ABB - Universal1.dotx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terms:created xsi:type="dcterms:W3CDTF">2025-12-11T10:10:00Z</dcterms:created>
  <dcterms:modified xsi:type="dcterms:W3CDTF">2026-02-13T08:16:00Z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0x0101007FB037CE308A8648AE36B1847F7F69B0</vt:lpwstr>
  </property>
  <property fmtid="{D5CDD505-2E9C-101B-9397-08002B2CF9AE}" pid="3" name="ABB_Coll_LanguageCode">
    <vt:lpwstr>3;#aa|e23899c8-0e6b-4ae8-b520-324f014d1297</vt:lpwstr>
  </property>
  <property fmtid="{D5CDD505-2E9C-101B-9397-08002B2CF9AE}" pid="4" name="ABB_Coll_DocumentKind">
    <vt:lpwstr>5;#3D model|a82cccbf-c9ea-434b-9370-b1340cedaebf</vt:lpwstr>
  </property>
  <property fmtid="{D5CDD505-2E9C-101B-9397-08002B2CF9AE}" pid="5" name="TemplafyTenantId">
    <vt:lpwstr>abb</vt:lpwstr>
  </property>
  <property fmtid="{D5CDD505-2E9C-101B-9397-08002B2CF9AE}" pid="6" name="TemplafyTemplateId">
    <vt:lpwstr>638097193551424160</vt:lpwstr>
  </property>
  <property fmtid="{D5CDD505-2E9C-101B-9397-08002B2CF9AE}" pid="7" name="TemplafyUserProfileId">
    <vt:lpwstr>905372080625418249</vt:lpwstr>
  </property>
  <property fmtid="{D5CDD505-2E9C-101B-9397-08002B2CF9AE}" pid="8" name="TemplafyLanguageCode">
    <vt:lpwstr>en-US</vt:lpwstr>
  </property>
  <property fmtid="{D5CDD505-2E9C-101B-9397-08002B2CF9AE}" pid="9" name="TemplafyFromBlank">
    <vt:bool>false</vt:bool>
  </property>
  <property fmtid="{D5CDD505-2E9C-101B-9397-08002B2CF9AE}" pid="10" name="MediaServiceImageTags">
    <vt:lpwstr/>
  </property>
</Properties>
</file>